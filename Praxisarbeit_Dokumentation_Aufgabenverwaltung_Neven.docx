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IPSO-TableStandard"/>
        <w:tblW w:w="5000" w:type="pct"/>
        <w:tblLayout w:type="fixed"/>
        <w:tblCellMar>
          <w:top w:w="0" w:type="dxa"/>
          <w:bottom w:w="0" w:type="dxa"/>
          <w:right w:w="0" w:type="dxa"/>
        </w:tblCellMar>
        <w:tblLook w:val="0600" w:firstRow="0" w:lastRow="0" w:firstColumn="0" w:lastColumn="0" w:noHBand="1" w:noVBand="1"/>
      </w:tblPr>
      <w:tblGrid>
        <w:gridCol w:w="2835"/>
        <w:gridCol w:w="6803"/>
      </w:tblGrid>
      <w:tr w:rsidR="00FA66F5" w:rsidRPr="00874E29" w14:paraId="0C64ECC4" w14:textId="77777777" w:rsidTr="00885008">
        <w:trPr>
          <w:cantSplit/>
          <w:trHeight w:hRule="exact" w:val="5387"/>
        </w:trPr>
        <w:tc>
          <w:tcPr>
            <w:tcW w:w="2835" w:type="dxa"/>
          </w:tcPr>
          <w:p w14:paraId="54225BA4" w14:textId="77777777" w:rsidR="00FA66F5" w:rsidRPr="00874E29" w:rsidRDefault="00FA66F5" w:rsidP="00FA66F5"/>
        </w:tc>
        <w:tc>
          <w:tcPr>
            <w:tcW w:w="6804" w:type="dxa"/>
            <w:vAlign w:val="bottom"/>
          </w:tcPr>
          <w:p w14:paraId="45227BD1" w14:textId="4C8CF840" w:rsidR="00FB0EE8" w:rsidRPr="00874E29" w:rsidRDefault="00000000" w:rsidP="00FB0EE8">
            <w:pPr>
              <w:pStyle w:val="IPSO-DoksBericht-Titel"/>
            </w:pPr>
            <w:sdt>
              <w:sdtPr>
                <w:alias w:val="Titel"/>
                <w:tag w:val=""/>
                <w:id w:val="62692019"/>
                <w:placeholder>
                  <w:docPart w:val="C9479A6E24DB4533A0FDEC83EFAA1901"/>
                </w:placeholder>
                <w:dataBinding w:prefixMappings="xmlns:ns0='http://purl.org/dc/elements/1.1/' xmlns:ns1='http://schemas.openxmlformats.org/package/2006/metadata/core-properties' " w:xpath="/ns1:coreProperties[1]/ns0:title[1]" w:storeItemID="{6C3C8BC8-F283-45AE-878A-BAB7291924A1}"/>
                <w:text/>
              </w:sdtPr>
              <w:sdtContent>
                <w:r w:rsidR="00207C6B" w:rsidRPr="00874E29">
                  <w:t>Praxisarbeit «</w:t>
                </w:r>
                <w:r w:rsidR="00E678D3">
                  <w:t>Aufgabenverwaltung</w:t>
                </w:r>
                <w:r w:rsidR="00207C6B" w:rsidRPr="00874E29">
                  <w:t xml:space="preserve">» </w:t>
                </w:r>
                <w:r w:rsidR="00E678D3">
                  <w:t>Web</w:t>
                </w:r>
                <w:r w:rsidR="000616BD">
                  <w:t>technologie 1</w:t>
                </w:r>
              </w:sdtContent>
            </w:sdt>
          </w:p>
          <w:p w14:paraId="56F4E794" w14:textId="275F70FE" w:rsidR="006611BB" w:rsidRPr="0009435F" w:rsidRDefault="006C2866" w:rsidP="006611BB">
            <w:pPr>
              <w:pStyle w:val="IPSO-DoksBericht-Untertitel"/>
              <w:rPr>
                <w:sz w:val="31"/>
                <w:szCs w:val="31"/>
              </w:rPr>
            </w:pPr>
            <w:r>
              <w:rPr>
                <w:sz w:val="31"/>
                <w:szCs w:val="31"/>
              </w:rPr>
              <w:t xml:space="preserve">Neven </w:t>
            </w:r>
            <w:r w:rsidR="00CF0235" w:rsidRPr="001B0692">
              <w:t>Kljajić</w:t>
            </w:r>
          </w:p>
        </w:tc>
      </w:tr>
    </w:tbl>
    <w:p w14:paraId="16DBC012" w14:textId="77777777" w:rsidR="00FA66F5" w:rsidRPr="00874E29" w:rsidRDefault="00FA66F5">
      <w:r w:rsidRPr="00874E29">
        <w:br w:type="page"/>
      </w:r>
    </w:p>
    <w:sdt>
      <w:sdtPr>
        <w:rPr>
          <w:rFonts w:asciiTheme="minorHAnsi" w:eastAsiaTheme="minorHAnsi" w:hAnsiTheme="minorHAnsi" w:cstheme="minorBidi"/>
          <w:b w:val="0"/>
          <w:sz w:val="21"/>
          <w:szCs w:val="21"/>
        </w:rPr>
        <w:id w:val="-33431472"/>
        <w:docPartObj>
          <w:docPartGallery w:val="Table of Contents"/>
          <w:docPartUnique/>
        </w:docPartObj>
      </w:sdtPr>
      <w:sdtEndPr>
        <w:rPr>
          <w:bCs/>
          <w:sz w:val="20"/>
          <w:szCs w:val="20"/>
        </w:rPr>
      </w:sdtEndPr>
      <w:sdtContent>
        <w:p w14:paraId="0764341B" w14:textId="77777777" w:rsidR="00864F44" w:rsidRPr="00874E29" w:rsidRDefault="00864F44">
          <w:pPr>
            <w:pStyle w:val="Inhaltsverzeichnisberschrift"/>
          </w:pPr>
          <w:r w:rsidRPr="00874E29">
            <w:t>Inhalt</w:t>
          </w:r>
          <w:r w:rsidR="00A413FF" w:rsidRPr="00874E29">
            <w:t>sverzeichnis</w:t>
          </w:r>
        </w:p>
        <w:p w14:paraId="525889AA" w14:textId="6ED15216" w:rsidR="008C7253" w:rsidRDefault="00864F44">
          <w:pPr>
            <w:pStyle w:val="Verzeichnis1"/>
            <w:rPr>
              <w:rFonts w:asciiTheme="minorHAnsi" w:eastAsiaTheme="minorEastAsia" w:hAnsiTheme="minorHAnsi"/>
              <w:b w:val="0"/>
              <w:noProof/>
              <w:sz w:val="22"/>
              <w:szCs w:val="22"/>
              <w:lang w:eastAsia="de-CH"/>
            </w:rPr>
          </w:pPr>
          <w:r w:rsidRPr="00874E29">
            <w:fldChar w:fldCharType="begin"/>
          </w:r>
          <w:r w:rsidRPr="00874E29">
            <w:instrText xml:space="preserve"> TOC \o "1-</w:instrText>
          </w:r>
          <w:r w:rsidR="00A00073" w:rsidRPr="00874E29">
            <w:instrText>5</w:instrText>
          </w:r>
          <w:r w:rsidRPr="00874E29">
            <w:instrText xml:space="preserve">" \h \z \u </w:instrText>
          </w:r>
          <w:r w:rsidRPr="00874E29">
            <w:fldChar w:fldCharType="separate"/>
          </w:r>
          <w:hyperlink w:anchor="_Toc127803260" w:history="1">
            <w:r w:rsidR="008C7253" w:rsidRPr="00065B62">
              <w:rPr>
                <w:rStyle w:val="Hyperlink"/>
                <w:noProof/>
              </w:rPr>
              <w:t>1</w:t>
            </w:r>
            <w:r w:rsidR="008C7253">
              <w:rPr>
                <w:rFonts w:asciiTheme="minorHAnsi" w:eastAsiaTheme="minorEastAsia" w:hAnsiTheme="minorHAnsi"/>
                <w:b w:val="0"/>
                <w:noProof/>
                <w:sz w:val="22"/>
                <w:szCs w:val="22"/>
                <w:lang w:eastAsia="de-CH"/>
              </w:rPr>
              <w:tab/>
            </w:r>
            <w:r w:rsidR="008C7253" w:rsidRPr="00065B62">
              <w:rPr>
                <w:rStyle w:val="Hyperlink"/>
                <w:noProof/>
              </w:rPr>
              <w:t>Einleitung</w:t>
            </w:r>
            <w:r w:rsidR="008C7253">
              <w:rPr>
                <w:noProof/>
                <w:webHidden/>
              </w:rPr>
              <w:tab/>
            </w:r>
            <w:r w:rsidR="008C7253">
              <w:rPr>
                <w:noProof/>
                <w:webHidden/>
              </w:rPr>
              <w:fldChar w:fldCharType="begin"/>
            </w:r>
            <w:r w:rsidR="008C7253">
              <w:rPr>
                <w:noProof/>
                <w:webHidden/>
              </w:rPr>
              <w:instrText xml:space="preserve"> PAGEREF _Toc127803260 \h </w:instrText>
            </w:r>
            <w:r w:rsidR="008C7253">
              <w:rPr>
                <w:noProof/>
                <w:webHidden/>
              </w:rPr>
            </w:r>
            <w:r w:rsidR="008C7253">
              <w:rPr>
                <w:noProof/>
                <w:webHidden/>
              </w:rPr>
              <w:fldChar w:fldCharType="separate"/>
            </w:r>
            <w:r w:rsidR="008C7253">
              <w:rPr>
                <w:noProof/>
                <w:webHidden/>
              </w:rPr>
              <w:t>3</w:t>
            </w:r>
            <w:r w:rsidR="008C7253">
              <w:rPr>
                <w:noProof/>
                <w:webHidden/>
              </w:rPr>
              <w:fldChar w:fldCharType="end"/>
            </w:r>
          </w:hyperlink>
        </w:p>
        <w:p w14:paraId="29A61E4B" w14:textId="69B474FC" w:rsidR="008C7253" w:rsidRDefault="00000000">
          <w:pPr>
            <w:pStyle w:val="Verzeichnis1"/>
            <w:rPr>
              <w:rFonts w:asciiTheme="minorHAnsi" w:eastAsiaTheme="minorEastAsia" w:hAnsiTheme="minorHAnsi"/>
              <w:b w:val="0"/>
              <w:noProof/>
              <w:sz w:val="22"/>
              <w:szCs w:val="22"/>
              <w:lang w:eastAsia="de-CH"/>
            </w:rPr>
          </w:pPr>
          <w:hyperlink w:anchor="_Toc127803261" w:history="1">
            <w:r w:rsidR="008C7253" w:rsidRPr="00065B62">
              <w:rPr>
                <w:rStyle w:val="Hyperlink"/>
                <w:noProof/>
              </w:rPr>
              <w:t>2</w:t>
            </w:r>
            <w:r w:rsidR="008C7253">
              <w:rPr>
                <w:rFonts w:asciiTheme="minorHAnsi" w:eastAsiaTheme="minorEastAsia" w:hAnsiTheme="minorHAnsi"/>
                <w:b w:val="0"/>
                <w:noProof/>
                <w:sz w:val="22"/>
                <w:szCs w:val="22"/>
                <w:lang w:eastAsia="de-CH"/>
              </w:rPr>
              <w:tab/>
            </w:r>
            <w:r w:rsidR="008C7253" w:rsidRPr="00065B62">
              <w:rPr>
                <w:rStyle w:val="Hyperlink"/>
                <w:noProof/>
              </w:rPr>
              <w:t>Planung</w:t>
            </w:r>
            <w:r w:rsidR="008C7253">
              <w:rPr>
                <w:noProof/>
                <w:webHidden/>
              </w:rPr>
              <w:tab/>
            </w:r>
            <w:r w:rsidR="008C7253">
              <w:rPr>
                <w:noProof/>
                <w:webHidden/>
              </w:rPr>
              <w:fldChar w:fldCharType="begin"/>
            </w:r>
            <w:r w:rsidR="008C7253">
              <w:rPr>
                <w:noProof/>
                <w:webHidden/>
              </w:rPr>
              <w:instrText xml:space="preserve"> PAGEREF _Toc127803261 \h </w:instrText>
            </w:r>
            <w:r w:rsidR="008C7253">
              <w:rPr>
                <w:noProof/>
                <w:webHidden/>
              </w:rPr>
            </w:r>
            <w:r w:rsidR="008C7253">
              <w:rPr>
                <w:noProof/>
                <w:webHidden/>
              </w:rPr>
              <w:fldChar w:fldCharType="separate"/>
            </w:r>
            <w:r w:rsidR="008C7253">
              <w:rPr>
                <w:noProof/>
                <w:webHidden/>
              </w:rPr>
              <w:t>3</w:t>
            </w:r>
            <w:r w:rsidR="008C7253">
              <w:rPr>
                <w:noProof/>
                <w:webHidden/>
              </w:rPr>
              <w:fldChar w:fldCharType="end"/>
            </w:r>
          </w:hyperlink>
        </w:p>
        <w:p w14:paraId="64E4ED6C" w14:textId="4223AD97" w:rsidR="008C7253" w:rsidRDefault="00000000">
          <w:pPr>
            <w:pStyle w:val="Verzeichnis1"/>
            <w:rPr>
              <w:rFonts w:asciiTheme="minorHAnsi" w:eastAsiaTheme="minorEastAsia" w:hAnsiTheme="minorHAnsi"/>
              <w:b w:val="0"/>
              <w:noProof/>
              <w:sz w:val="22"/>
              <w:szCs w:val="22"/>
              <w:lang w:eastAsia="de-CH"/>
            </w:rPr>
          </w:pPr>
          <w:hyperlink w:anchor="_Toc127803262" w:history="1">
            <w:r w:rsidR="008C7253" w:rsidRPr="00065B62">
              <w:rPr>
                <w:rStyle w:val="Hyperlink"/>
                <w:noProof/>
              </w:rPr>
              <w:t>3</w:t>
            </w:r>
            <w:r w:rsidR="008C7253">
              <w:rPr>
                <w:rFonts w:asciiTheme="minorHAnsi" w:eastAsiaTheme="minorEastAsia" w:hAnsiTheme="minorHAnsi"/>
                <w:b w:val="0"/>
                <w:noProof/>
                <w:sz w:val="22"/>
                <w:szCs w:val="22"/>
                <w:lang w:eastAsia="de-CH"/>
              </w:rPr>
              <w:tab/>
            </w:r>
            <w:r w:rsidR="008C7253" w:rsidRPr="00065B62">
              <w:rPr>
                <w:rStyle w:val="Hyperlink"/>
                <w:noProof/>
              </w:rPr>
              <w:t>Architektur</w:t>
            </w:r>
            <w:r w:rsidR="008C7253">
              <w:rPr>
                <w:noProof/>
                <w:webHidden/>
              </w:rPr>
              <w:tab/>
            </w:r>
            <w:r w:rsidR="008C7253">
              <w:rPr>
                <w:noProof/>
                <w:webHidden/>
              </w:rPr>
              <w:fldChar w:fldCharType="begin"/>
            </w:r>
            <w:r w:rsidR="008C7253">
              <w:rPr>
                <w:noProof/>
                <w:webHidden/>
              </w:rPr>
              <w:instrText xml:space="preserve"> PAGEREF _Toc127803262 \h </w:instrText>
            </w:r>
            <w:r w:rsidR="008C7253">
              <w:rPr>
                <w:noProof/>
                <w:webHidden/>
              </w:rPr>
            </w:r>
            <w:r w:rsidR="008C7253">
              <w:rPr>
                <w:noProof/>
                <w:webHidden/>
              </w:rPr>
              <w:fldChar w:fldCharType="separate"/>
            </w:r>
            <w:r w:rsidR="008C7253">
              <w:rPr>
                <w:noProof/>
                <w:webHidden/>
              </w:rPr>
              <w:t>4</w:t>
            </w:r>
            <w:r w:rsidR="008C7253">
              <w:rPr>
                <w:noProof/>
                <w:webHidden/>
              </w:rPr>
              <w:fldChar w:fldCharType="end"/>
            </w:r>
          </w:hyperlink>
        </w:p>
        <w:p w14:paraId="3D7541B2" w14:textId="5161C395" w:rsidR="008C7253" w:rsidRDefault="00000000">
          <w:pPr>
            <w:pStyle w:val="Verzeichnis1"/>
            <w:rPr>
              <w:rFonts w:asciiTheme="minorHAnsi" w:eastAsiaTheme="minorEastAsia" w:hAnsiTheme="minorHAnsi"/>
              <w:b w:val="0"/>
              <w:noProof/>
              <w:sz w:val="22"/>
              <w:szCs w:val="22"/>
              <w:lang w:eastAsia="de-CH"/>
            </w:rPr>
          </w:pPr>
          <w:hyperlink w:anchor="_Toc127803263" w:history="1">
            <w:r w:rsidR="008C7253" w:rsidRPr="00065B62">
              <w:rPr>
                <w:rStyle w:val="Hyperlink"/>
                <w:noProof/>
              </w:rPr>
              <w:t>4</w:t>
            </w:r>
            <w:r w:rsidR="008C7253">
              <w:rPr>
                <w:rFonts w:asciiTheme="minorHAnsi" w:eastAsiaTheme="minorEastAsia" w:hAnsiTheme="minorHAnsi"/>
                <w:b w:val="0"/>
                <w:noProof/>
                <w:sz w:val="22"/>
                <w:szCs w:val="22"/>
                <w:lang w:eastAsia="de-CH"/>
              </w:rPr>
              <w:tab/>
            </w:r>
            <w:r w:rsidR="008C7253" w:rsidRPr="00065B62">
              <w:rPr>
                <w:rStyle w:val="Hyperlink"/>
                <w:noProof/>
              </w:rPr>
              <w:t>Use-Case-Diagramm</w:t>
            </w:r>
            <w:r w:rsidR="008C7253">
              <w:rPr>
                <w:noProof/>
                <w:webHidden/>
              </w:rPr>
              <w:tab/>
            </w:r>
            <w:r w:rsidR="008C7253">
              <w:rPr>
                <w:noProof/>
                <w:webHidden/>
              </w:rPr>
              <w:fldChar w:fldCharType="begin"/>
            </w:r>
            <w:r w:rsidR="008C7253">
              <w:rPr>
                <w:noProof/>
                <w:webHidden/>
              </w:rPr>
              <w:instrText xml:space="preserve"> PAGEREF _Toc127803263 \h </w:instrText>
            </w:r>
            <w:r w:rsidR="008C7253">
              <w:rPr>
                <w:noProof/>
                <w:webHidden/>
              </w:rPr>
            </w:r>
            <w:r w:rsidR="008C7253">
              <w:rPr>
                <w:noProof/>
                <w:webHidden/>
              </w:rPr>
              <w:fldChar w:fldCharType="separate"/>
            </w:r>
            <w:r w:rsidR="008C7253">
              <w:rPr>
                <w:noProof/>
                <w:webHidden/>
              </w:rPr>
              <w:t>5</w:t>
            </w:r>
            <w:r w:rsidR="008C7253">
              <w:rPr>
                <w:noProof/>
                <w:webHidden/>
              </w:rPr>
              <w:fldChar w:fldCharType="end"/>
            </w:r>
          </w:hyperlink>
        </w:p>
        <w:p w14:paraId="56660DFF" w14:textId="755F4E89" w:rsidR="008C7253" w:rsidRDefault="00000000">
          <w:pPr>
            <w:pStyle w:val="Verzeichnis1"/>
            <w:rPr>
              <w:rFonts w:asciiTheme="minorHAnsi" w:eastAsiaTheme="minorEastAsia" w:hAnsiTheme="minorHAnsi"/>
              <w:b w:val="0"/>
              <w:noProof/>
              <w:sz w:val="22"/>
              <w:szCs w:val="22"/>
              <w:lang w:eastAsia="de-CH"/>
            </w:rPr>
          </w:pPr>
          <w:hyperlink w:anchor="_Toc127803264" w:history="1">
            <w:r w:rsidR="008C7253" w:rsidRPr="00065B62">
              <w:rPr>
                <w:rStyle w:val="Hyperlink"/>
                <w:noProof/>
              </w:rPr>
              <w:t>5</w:t>
            </w:r>
            <w:r w:rsidR="008C7253">
              <w:rPr>
                <w:rFonts w:asciiTheme="minorHAnsi" w:eastAsiaTheme="minorEastAsia" w:hAnsiTheme="minorHAnsi"/>
                <w:b w:val="0"/>
                <w:noProof/>
                <w:sz w:val="22"/>
                <w:szCs w:val="22"/>
                <w:lang w:eastAsia="de-CH"/>
              </w:rPr>
              <w:tab/>
            </w:r>
            <w:r w:rsidR="008C7253" w:rsidRPr="00065B62">
              <w:rPr>
                <w:rStyle w:val="Hyperlink"/>
                <w:noProof/>
              </w:rPr>
              <w:t>ERM (Entity-Relationship-Modell)</w:t>
            </w:r>
            <w:r w:rsidR="008C7253">
              <w:rPr>
                <w:noProof/>
                <w:webHidden/>
              </w:rPr>
              <w:tab/>
            </w:r>
            <w:r w:rsidR="008C7253">
              <w:rPr>
                <w:noProof/>
                <w:webHidden/>
              </w:rPr>
              <w:fldChar w:fldCharType="begin"/>
            </w:r>
            <w:r w:rsidR="008C7253">
              <w:rPr>
                <w:noProof/>
                <w:webHidden/>
              </w:rPr>
              <w:instrText xml:space="preserve"> PAGEREF _Toc127803264 \h </w:instrText>
            </w:r>
            <w:r w:rsidR="008C7253">
              <w:rPr>
                <w:noProof/>
                <w:webHidden/>
              </w:rPr>
            </w:r>
            <w:r w:rsidR="008C7253">
              <w:rPr>
                <w:noProof/>
                <w:webHidden/>
              </w:rPr>
              <w:fldChar w:fldCharType="separate"/>
            </w:r>
            <w:r w:rsidR="008C7253">
              <w:rPr>
                <w:noProof/>
                <w:webHidden/>
              </w:rPr>
              <w:t>5</w:t>
            </w:r>
            <w:r w:rsidR="008C7253">
              <w:rPr>
                <w:noProof/>
                <w:webHidden/>
              </w:rPr>
              <w:fldChar w:fldCharType="end"/>
            </w:r>
          </w:hyperlink>
        </w:p>
        <w:p w14:paraId="2433E2A7" w14:textId="51C852B8" w:rsidR="008C7253" w:rsidRDefault="00000000">
          <w:pPr>
            <w:pStyle w:val="Verzeichnis1"/>
            <w:rPr>
              <w:rFonts w:asciiTheme="minorHAnsi" w:eastAsiaTheme="minorEastAsia" w:hAnsiTheme="minorHAnsi"/>
              <w:b w:val="0"/>
              <w:noProof/>
              <w:sz w:val="22"/>
              <w:szCs w:val="22"/>
              <w:lang w:eastAsia="de-CH"/>
            </w:rPr>
          </w:pPr>
          <w:hyperlink w:anchor="_Toc127803265" w:history="1">
            <w:r w:rsidR="008C7253" w:rsidRPr="00065B62">
              <w:rPr>
                <w:rStyle w:val="Hyperlink"/>
                <w:noProof/>
              </w:rPr>
              <w:t>6</w:t>
            </w:r>
            <w:r w:rsidR="008C7253">
              <w:rPr>
                <w:rFonts w:asciiTheme="minorHAnsi" w:eastAsiaTheme="minorEastAsia" w:hAnsiTheme="minorHAnsi"/>
                <w:b w:val="0"/>
                <w:noProof/>
                <w:sz w:val="22"/>
                <w:szCs w:val="22"/>
                <w:lang w:eastAsia="de-CH"/>
              </w:rPr>
              <w:tab/>
            </w:r>
            <w:r w:rsidR="008C7253" w:rsidRPr="00065B62">
              <w:rPr>
                <w:rStyle w:val="Hyperlink"/>
                <w:noProof/>
              </w:rPr>
              <w:t>Testcases und Testplan</w:t>
            </w:r>
            <w:r w:rsidR="008C7253">
              <w:rPr>
                <w:noProof/>
                <w:webHidden/>
              </w:rPr>
              <w:tab/>
            </w:r>
            <w:r w:rsidR="008C7253">
              <w:rPr>
                <w:noProof/>
                <w:webHidden/>
              </w:rPr>
              <w:fldChar w:fldCharType="begin"/>
            </w:r>
            <w:r w:rsidR="008C7253">
              <w:rPr>
                <w:noProof/>
                <w:webHidden/>
              </w:rPr>
              <w:instrText xml:space="preserve"> PAGEREF _Toc127803265 \h </w:instrText>
            </w:r>
            <w:r w:rsidR="008C7253">
              <w:rPr>
                <w:noProof/>
                <w:webHidden/>
              </w:rPr>
            </w:r>
            <w:r w:rsidR="008C7253">
              <w:rPr>
                <w:noProof/>
                <w:webHidden/>
              </w:rPr>
              <w:fldChar w:fldCharType="separate"/>
            </w:r>
            <w:r w:rsidR="008C7253">
              <w:rPr>
                <w:noProof/>
                <w:webHidden/>
              </w:rPr>
              <w:t>7</w:t>
            </w:r>
            <w:r w:rsidR="008C7253">
              <w:rPr>
                <w:noProof/>
                <w:webHidden/>
              </w:rPr>
              <w:fldChar w:fldCharType="end"/>
            </w:r>
          </w:hyperlink>
        </w:p>
        <w:p w14:paraId="758AF389" w14:textId="057D134A" w:rsidR="008C7253" w:rsidRDefault="00000000">
          <w:pPr>
            <w:pStyle w:val="Verzeichnis1"/>
            <w:rPr>
              <w:rFonts w:asciiTheme="minorHAnsi" w:eastAsiaTheme="minorEastAsia" w:hAnsiTheme="minorHAnsi"/>
              <w:b w:val="0"/>
              <w:noProof/>
              <w:sz w:val="22"/>
              <w:szCs w:val="22"/>
              <w:lang w:eastAsia="de-CH"/>
            </w:rPr>
          </w:pPr>
          <w:hyperlink w:anchor="_Toc127803266" w:history="1">
            <w:r w:rsidR="008C7253" w:rsidRPr="00065B62">
              <w:rPr>
                <w:rStyle w:val="Hyperlink"/>
                <w:noProof/>
              </w:rPr>
              <w:t>7</w:t>
            </w:r>
            <w:r w:rsidR="008C7253">
              <w:rPr>
                <w:rFonts w:asciiTheme="minorHAnsi" w:eastAsiaTheme="minorEastAsia" w:hAnsiTheme="minorHAnsi"/>
                <w:b w:val="0"/>
                <w:noProof/>
                <w:sz w:val="22"/>
                <w:szCs w:val="22"/>
                <w:lang w:eastAsia="de-CH"/>
              </w:rPr>
              <w:tab/>
            </w:r>
            <w:r w:rsidR="008C7253" w:rsidRPr="00065B62">
              <w:rPr>
                <w:rStyle w:val="Hyperlink"/>
                <w:noProof/>
              </w:rPr>
              <w:t>Anleitung zur Inbetriebnahme der Webseite</w:t>
            </w:r>
            <w:r w:rsidR="008C7253">
              <w:rPr>
                <w:noProof/>
                <w:webHidden/>
              </w:rPr>
              <w:tab/>
            </w:r>
            <w:r w:rsidR="008C7253">
              <w:rPr>
                <w:noProof/>
                <w:webHidden/>
              </w:rPr>
              <w:fldChar w:fldCharType="begin"/>
            </w:r>
            <w:r w:rsidR="008C7253">
              <w:rPr>
                <w:noProof/>
                <w:webHidden/>
              </w:rPr>
              <w:instrText xml:space="preserve"> PAGEREF _Toc127803266 \h </w:instrText>
            </w:r>
            <w:r w:rsidR="008C7253">
              <w:rPr>
                <w:noProof/>
                <w:webHidden/>
              </w:rPr>
            </w:r>
            <w:r w:rsidR="008C7253">
              <w:rPr>
                <w:noProof/>
                <w:webHidden/>
              </w:rPr>
              <w:fldChar w:fldCharType="separate"/>
            </w:r>
            <w:r w:rsidR="008C7253">
              <w:rPr>
                <w:noProof/>
                <w:webHidden/>
              </w:rPr>
              <w:t>7</w:t>
            </w:r>
            <w:r w:rsidR="008C7253">
              <w:rPr>
                <w:noProof/>
                <w:webHidden/>
              </w:rPr>
              <w:fldChar w:fldCharType="end"/>
            </w:r>
          </w:hyperlink>
        </w:p>
        <w:p w14:paraId="6EADCAEC" w14:textId="6D3F2F02" w:rsidR="008C7253" w:rsidRDefault="00000000">
          <w:pPr>
            <w:pStyle w:val="Verzeichnis1"/>
            <w:rPr>
              <w:rFonts w:asciiTheme="minorHAnsi" w:eastAsiaTheme="minorEastAsia" w:hAnsiTheme="minorHAnsi"/>
              <w:b w:val="0"/>
              <w:noProof/>
              <w:sz w:val="22"/>
              <w:szCs w:val="22"/>
              <w:lang w:eastAsia="de-CH"/>
            </w:rPr>
          </w:pPr>
          <w:hyperlink w:anchor="_Toc127803267" w:history="1">
            <w:r w:rsidR="008C7253" w:rsidRPr="00065B62">
              <w:rPr>
                <w:rStyle w:val="Hyperlink"/>
                <w:noProof/>
              </w:rPr>
              <w:t>8</w:t>
            </w:r>
            <w:r w:rsidR="008C7253">
              <w:rPr>
                <w:rFonts w:asciiTheme="minorHAnsi" w:eastAsiaTheme="minorEastAsia" w:hAnsiTheme="minorHAnsi"/>
                <w:b w:val="0"/>
                <w:noProof/>
                <w:sz w:val="22"/>
                <w:szCs w:val="22"/>
                <w:lang w:eastAsia="de-CH"/>
              </w:rPr>
              <w:tab/>
            </w:r>
            <w:r w:rsidR="008C7253" w:rsidRPr="00065B62">
              <w:rPr>
                <w:rStyle w:val="Hyperlink"/>
                <w:noProof/>
              </w:rPr>
              <w:t>Lessons Learned</w:t>
            </w:r>
            <w:r w:rsidR="008C7253">
              <w:rPr>
                <w:noProof/>
                <w:webHidden/>
              </w:rPr>
              <w:tab/>
            </w:r>
            <w:r w:rsidR="008C7253">
              <w:rPr>
                <w:noProof/>
                <w:webHidden/>
              </w:rPr>
              <w:fldChar w:fldCharType="begin"/>
            </w:r>
            <w:r w:rsidR="008C7253">
              <w:rPr>
                <w:noProof/>
                <w:webHidden/>
              </w:rPr>
              <w:instrText xml:space="preserve"> PAGEREF _Toc127803267 \h </w:instrText>
            </w:r>
            <w:r w:rsidR="008C7253">
              <w:rPr>
                <w:noProof/>
                <w:webHidden/>
              </w:rPr>
            </w:r>
            <w:r w:rsidR="008C7253">
              <w:rPr>
                <w:noProof/>
                <w:webHidden/>
              </w:rPr>
              <w:fldChar w:fldCharType="separate"/>
            </w:r>
            <w:r w:rsidR="008C7253">
              <w:rPr>
                <w:noProof/>
                <w:webHidden/>
              </w:rPr>
              <w:t>7</w:t>
            </w:r>
            <w:r w:rsidR="008C7253">
              <w:rPr>
                <w:noProof/>
                <w:webHidden/>
              </w:rPr>
              <w:fldChar w:fldCharType="end"/>
            </w:r>
          </w:hyperlink>
        </w:p>
        <w:p w14:paraId="1C4EBF31" w14:textId="6E4F7C9E" w:rsidR="008C7253" w:rsidRDefault="00000000">
          <w:pPr>
            <w:pStyle w:val="Verzeichnis1"/>
            <w:rPr>
              <w:rFonts w:asciiTheme="minorHAnsi" w:eastAsiaTheme="minorEastAsia" w:hAnsiTheme="minorHAnsi"/>
              <w:b w:val="0"/>
              <w:noProof/>
              <w:sz w:val="22"/>
              <w:szCs w:val="22"/>
              <w:lang w:eastAsia="de-CH"/>
            </w:rPr>
          </w:pPr>
          <w:hyperlink w:anchor="_Toc127803268" w:history="1">
            <w:r w:rsidR="008C7253" w:rsidRPr="00065B62">
              <w:rPr>
                <w:rStyle w:val="Hyperlink"/>
                <w:noProof/>
              </w:rPr>
              <w:t>9</w:t>
            </w:r>
            <w:r w:rsidR="008C7253">
              <w:rPr>
                <w:rFonts w:asciiTheme="minorHAnsi" w:eastAsiaTheme="minorEastAsia" w:hAnsiTheme="minorHAnsi"/>
                <w:b w:val="0"/>
                <w:noProof/>
                <w:sz w:val="22"/>
                <w:szCs w:val="22"/>
                <w:lang w:eastAsia="de-CH"/>
              </w:rPr>
              <w:tab/>
            </w:r>
            <w:r w:rsidR="008C7253" w:rsidRPr="00065B62">
              <w:rPr>
                <w:rStyle w:val="Hyperlink"/>
                <w:noProof/>
              </w:rPr>
              <w:t>Selbstständigkeitserklärung</w:t>
            </w:r>
            <w:r w:rsidR="008C7253">
              <w:rPr>
                <w:noProof/>
                <w:webHidden/>
              </w:rPr>
              <w:tab/>
            </w:r>
            <w:r w:rsidR="008C7253">
              <w:rPr>
                <w:noProof/>
                <w:webHidden/>
              </w:rPr>
              <w:fldChar w:fldCharType="begin"/>
            </w:r>
            <w:r w:rsidR="008C7253">
              <w:rPr>
                <w:noProof/>
                <w:webHidden/>
              </w:rPr>
              <w:instrText xml:space="preserve"> PAGEREF _Toc127803268 \h </w:instrText>
            </w:r>
            <w:r w:rsidR="008C7253">
              <w:rPr>
                <w:noProof/>
                <w:webHidden/>
              </w:rPr>
            </w:r>
            <w:r w:rsidR="008C7253">
              <w:rPr>
                <w:noProof/>
                <w:webHidden/>
              </w:rPr>
              <w:fldChar w:fldCharType="separate"/>
            </w:r>
            <w:r w:rsidR="008C7253">
              <w:rPr>
                <w:noProof/>
                <w:webHidden/>
              </w:rPr>
              <w:t>7</w:t>
            </w:r>
            <w:r w:rsidR="008C7253">
              <w:rPr>
                <w:noProof/>
                <w:webHidden/>
              </w:rPr>
              <w:fldChar w:fldCharType="end"/>
            </w:r>
          </w:hyperlink>
        </w:p>
        <w:p w14:paraId="75011D55" w14:textId="14096D3B" w:rsidR="00864F44" w:rsidRPr="00CF0235" w:rsidRDefault="00864F44">
          <w:pPr>
            <w:rPr>
              <w:b/>
              <w:bCs/>
            </w:rPr>
          </w:pPr>
          <w:r w:rsidRPr="00874E29">
            <w:rPr>
              <w:b/>
              <w:bCs/>
            </w:rPr>
            <w:fldChar w:fldCharType="end"/>
          </w:r>
        </w:p>
      </w:sdtContent>
    </w:sdt>
    <w:p w14:paraId="46CF4781" w14:textId="77777777" w:rsidR="0045094D" w:rsidRPr="00874E29" w:rsidRDefault="0045094D">
      <w:r w:rsidRPr="00874E29">
        <w:br w:type="page"/>
      </w:r>
    </w:p>
    <w:p w14:paraId="18F702FF" w14:textId="77777777" w:rsidR="00683423" w:rsidRPr="00874E29" w:rsidRDefault="004835DC" w:rsidP="004835DC">
      <w:pPr>
        <w:pStyle w:val="berschrift1"/>
      </w:pPr>
      <w:bookmarkStart w:id="0" w:name="_Toc127803260"/>
      <w:r w:rsidRPr="00874E29">
        <w:lastRenderedPageBreak/>
        <w:t>Einleitung</w:t>
      </w:r>
      <w:bookmarkEnd w:id="0"/>
    </w:p>
    <w:p w14:paraId="4C69E15E" w14:textId="77777777" w:rsidR="00B072B8" w:rsidRDefault="007D6D1C" w:rsidP="004835DC">
      <w:r w:rsidRPr="007D6D1C">
        <w:t>Diese Dokument</w:t>
      </w:r>
      <w:r>
        <w:t>ation</w:t>
      </w:r>
      <w:r w:rsidRPr="007D6D1C">
        <w:t xml:space="preserve"> dient als umfassender Leitfaden für</w:t>
      </w:r>
      <w:r w:rsidR="004F6CB6">
        <w:t xml:space="preserve"> das Praxisprojekt «Aufgabenverwaltung»</w:t>
      </w:r>
      <w:r w:rsidRPr="007D6D1C">
        <w:t xml:space="preserve">, eine </w:t>
      </w:r>
      <w:r w:rsidR="003C6AE1">
        <w:t>Webseite</w:t>
      </w:r>
      <w:r w:rsidRPr="007D6D1C">
        <w:t xml:space="preserve">, die zur Verwaltung von </w:t>
      </w:r>
      <w:r w:rsidR="003C6AE1">
        <w:t xml:space="preserve">eigenen </w:t>
      </w:r>
      <w:r w:rsidRPr="007D6D1C">
        <w:t xml:space="preserve">Aufgaben entwickelt wurde. </w:t>
      </w:r>
    </w:p>
    <w:p w14:paraId="7BBD02B3" w14:textId="77777777" w:rsidR="00B072B8" w:rsidRDefault="00B072B8" w:rsidP="004835DC"/>
    <w:p w14:paraId="758D7892" w14:textId="14F7A68C" w:rsidR="003F148A" w:rsidRDefault="007D6D1C" w:rsidP="004835DC">
      <w:r w:rsidRPr="007D6D1C">
        <w:t xml:space="preserve">Ziel dieses Projekts war es, ein einfach zu bedienendes Aufgabenverwaltungssystem, um Aufgaben effizienter zu verwalten. Die Anwendung </w:t>
      </w:r>
      <w:r w:rsidR="005D7774" w:rsidRPr="005D7774">
        <w:t>besteht aus zwei Teilen:</w:t>
      </w:r>
    </w:p>
    <w:p w14:paraId="39A26BA0" w14:textId="6DA5BAB7" w:rsidR="005D7774" w:rsidRDefault="00B84BD3" w:rsidP="005D7774">
      <w:pPr>
        <w:pStyle w:val="Listenabsatz"/>
        <w:numPr>
          <w:ilvl w:val="0"/>
          <w:numId w:val="32"/>
        </w:numPr>
      </w:pPr>
      <w:r>
        <w:t>Task</w:t>
      </w:r>
      <w:r w:rsidR="00F501A3">
        <w:t>s</w:t>
      </w:r>
      <w:r>
        <w:t>: Übersicht aller Aufgaben, sortiert nach Fälligkeit. Es kann nach Aufgabentypen gefiltert werden. Zudem können Aufgaben erfasst, editiert und gelöscht werden.</w:t>
      </w:r>
    </w:p>
    <w:p w14:paraId="465DFB49" w14:textId="1D6FB385" w:rsidR="00B84BD3" w:rsidRDefault="00F501A3" w:rsidP="005D7774">
      <w:pPr>
        <w:pStyle w:val="Listenabsatz"/>
        <w:numPr>
          <w:ilvl w:val="0"/>
          <w:numId w:val="32"/>
        </w:numPr>
      </w:pPr>
      <w:r>
        <w:t>Admin-Bereich: Verwaltung von Aufgabentypen (erfassen, editieren, löschen) sowie Personen, für welche Aufgaben zugewiesen werden können.</w:t>
      </w:r>
    </w:p>
    <w:p w14:paraId="6146C843" w14:textId="2EE0266E" w:rsidR="00F501A3" w:rsidRDefault="00F501A3" w:rsidP="00F501A3"/>
    <w:p w14:paraId="682F0D05" w14:textId="6D014D08" w:rsidR="00855F1A" w:rsidRPr="00874E29" w:rsidRDefault="00855F1A" w:rsidP="00F501A3">
      <w:r w:rsidRPr="00855F1A">
        <w:t>Diese Dokumentation beschreibt die verschiedenen Komponenten des Projekts, einschließlich der Architektur, der verwendeten Technologien</w:t>
      </w:r>
      <w:r w:rsidR="00F32140">
        <w:t xml:space="preserve">, </w:t>
      </w:r>
      <w:r w:rsidRPr="00855F1A">
        <w:t>d</w:t>
      </w:r>
      <w:r w:rsidR="00F32140">
        <w:t>a</w:t>
      </w:r>
      <w:r w:rsidRPr="00855F1A">
        <w:t>s Datenbankdesigns des Systems</w:t>
      </w:r>
      <w:r w:rsidR="00F32140">
        <w:t>, die Planung, Testcases</w:t>
      </w:r>
      <w:r w:rsidR="00F3374D">
        <w:t xml:space="preserve"> </w:t>
      </w:r>
      <w:r w:rsidR="00201D36">
        <w:t>etc</w:t>
      </w:r>
      <w:r w:rsidR="00201D36" w:rsidRPr="00855F1A">
        <w:t>.</w:t>
      </w:r>
      <w:r w:rsidRPr="00855F1A">
        <w:t xml:space="preserve"> Darüber hinaus bietet sie </w:t>
      </w:r>
      <w:r w:rsidR="00201D36" w:rsidRPr="00855F1A">
        <w:t>eine Anleitung</w:t>
      </w:r>
      <w:r w:rsidR="00F3374D">
        <w:t xml:space="preserve"> zur Inbetriebnahme</w:t>
      </w:r>
      <w:r w:rsidR="00201D36">
        <w:t xml:space="preserve"> der Webseite, damit dies der Dozent testen und bewerten kann.</w:t>
      </w:r>
    </w:p>
    <w:p w14:paraId="67C7E8CE" w14:textId="1B2B7850" w:rsidR="003F148A" w:rsidRPr="00874E29" w:rsidRDefault="008C7253" w:rsidP="003F148A">
      <w:pPr>
        <w:pStyle w:val="berschrift1"/>
      </w:pPr>
      <w:bookmarkStart w:id="1" w:name="_Toc127803261"/>
      <w:r>
        <w:t>Planung</w:t>
      </w:r>
      <w:bookmarkEnd w:id="1"/>
    </w:p>
    <w:p w14:paraId="68E677F5" w14:textId="77777777" w:rsidR="00BB6428" w:rsidRPr="00874E29" w:rsidRDefault="00BB6428" w:rsidP="003F148A"/>
    <w:p w14:paraId="017FC9A6" w14:textId="4D500559" w:rsidR="004835DC" w:rsidRDefault="00B36731" w:rsidP="004835DC">
      <w:pPr>
        <w:pStyle w:val="berschrift1"/>
      </w:pPr>
      <w:bookmarkStart w:id="2" w:name="_Toc127803262"/>
      <w:r>
        <w:t>Architektur</w:t>
      </w:r>
      <w:bookmarkEnd w:id="2"/>
    </w:p>
    <w:p w14:paraId="11EA1900" w14:textId="5CCDDD87" w:rsidR="009F4CC1" w:rsidRDefault="009F4CC1" w:rsidP="009F4CC1"/>
    <w:p w14:paraId="60B87DA6" w14:textId="77777777" w:rsidR="009F4CC1" w:rsidRPr="009F4CC1" w:rsidRDefault="009F4CC1" w:rsidP="009F4CC1"/>
    <w:p w14:paraId="1F3710BA" w14:textId="20B941F1" w:rsidR="00B36731" w:rsidRDefault="00833AE2" w:rsidP="00B36731">
      <w:r>
        <w:rPr>
          <w:noProof/>
        </w:rPr>
        <w:drawing>
          <wp:inline distT="0" distB="0" distL="0" distR="0" wp14:anchorId="65E33769" wp14:editId="7DE4CB16">
            <wp:extent cx="6115050" cy="28670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2867025"/>
                    </a:xfrm>
                    <a:prstGeom prst="rect">
                      <a:avLst/>
                    </a:prstGeom>
                    <a:noFill/>
                    <a:ln>
                      <a:noFill/>
                    </a:ln>
                  </pic:spPr>
                </pic:pic>
              </a:graphicData>
            </a:graphic>
          </wp:inline>
        </w:drawing>
      </w:r>
    </w:p>
    <w:p w14:paraId="7E237EF5" w14:textId="32CA76FD" w:rsidR="009F4CC1" w:rsidRDefault="009F4CC1" w:rsidP="00B36731"/>
    <w:p w14:paraId="1A233618" w14:textId="77777777" w:rsidR="00D91FFD" w:rsidRDefault="00EA108F" w:rsidP="00EA108F">
      <w:r w:rsidRPr="008F12E2">
        <w:rPr>
          <w:b/>
          <w:bCs/>
        </w:rPr>
        <w:t>Web-Browser</w:t>
      </w:r>
      <w:r>
        <w:t xml:space="preserve">: </w:t>
      </w:r>
    </w:p>
    <w:p w14:paraId="64AF1D00" w14:textId="2E7D5B45" w:rsidR="00EA108F" w:rsidRDefault="00EA108F" w:rsidP="00EA108F">
      <w:r>
        <w:t>Der Webbrowser ist die wichtigste Komponente für den Zugriff auf die webbasierte Anwendung. Er stellt die Benutzeroberfläche bereit, die den Inhalt der Anwendung anzeigt und den Benutzern die Interaktion mit dem System ermöglicht. Der Browser ist für das Rendern von HTML und CSS sowie für die Verarbeitung von Benutzereingaben zuständig. Die Benutzeroberfläche der Anwendung wird mit HTML und CSS erstellt, wobei Bootstrap zusätzliche Styling- und Layout-Optionen bietet.</w:t>
      </w:r>
      <w:r w:rsidR="006648B7">
        <w:t xml:space="preserve"> Für Boots</w:t>
      </w:r>
      <w:r w:rsidR="004E222C">
        <w:t xml:space="preserve">trap hat sich der Verfasser deshalb entschieden, weil </w:t>
      </w:r>
      <w:r w:rsidR="007043DA">
        <w:t xml:space="preserve">es eine moderne und einfache Alternative zu einfachem CSS darstellt. Es besteht die </w:t>
      </w:r>
      <w:r w:rsidR="007043DA">
        <w:lastRenderedPageBreak/>
        <w:t xml:space="preserve">Möglichkeit einfach und </w:t>
      </w:r>
      <w:r w:rsidR="00481583">
        <w:t>zeitentsprechende Vorlagen zu entnehmen oder die vorkonfigurierten</w:t>
      </w:r>
      <w:r w:rsidR="005F70AC">
        <w:t xml:space="preserve"> Klassen zu benutzen. </w:t>
      </w:r>
    </w:p>
    <w:p w14:paraId="2CF87725" w14:textId="77777777" w:rsidR="00EA108F" w:rsidRDefault="00EA108F" w:rsidP="00EA108F"/>
    <w:p w14:paraId="52FFA0BB" w14:textId="77777777" w:rsidR="00EA108F" w:rsidRDefault="00EA108F" w:rsidP="00EA108F">
      <w:r>
        <w:t>Die Aufgabe des Browsers besteht darin, HTTP-Anfragen an den Server zu senden und die Antwort für den Benutzer anzuzeigen. Die PHP-Skripte der Anwendung generieren auf der Serverseite dynamisch HTML, das dann als Antwort auf eine Benutzeranfrage an den Browser gesendet wird.</w:t>
      </w:r>
    </w:p>
    <w:p w14:paraId="33C5FB0E" w14:textId="77777777" w:rsidR="00EA108F" w:rsidRDefault="00EA108F" w:rsidP="00EA108F"/>
    <w:p w14:paraId="1C4396AA" w14:textId="5B711161" w:rsidR="009F4CC1" w:rsidRDefault="00EA108F" w:rsidP="00EA108F">
      <w:r>
        <w:t>Insgesamt ist der Webbrowser eine Schlüsselkomponente in der Client-Server-Architektur der Anwendung, die es den Benutzern ermöglicht, über eine moderne, reaktionsschnelle und benutzerfreundliche Schnittstelle auf die Funktionen der Anwendung zuzugreifen und mit ihnen zu interagieren.</w:t>
      </w:r>
    </w:p>
    <w:p w14:paraId="1BB4A163" w14:textId="7BA0230F" w:rsidR="005565D8" w:rsidRDefault="005565D8" w:rsidP="00EA108F"/>
    <w:p w14:paraId="73623571" w14:textId="77777777" w:rsidR="00D91FFD" w:rsidRDefault="00D91FFD" w:rsidP="00D91FFD">
      <w:r w:rsidRPr="008F12E2">
        <w:rPr>
          <w:b/>
          <w:bCs/>
        </w:rPr>
        <w:t>Webserver</w:t>
      </w:r>
      <w:r>
        <w:t>:</w:t>
      </w:r>
    </w:p>
    <w:p w14:paraId="19A916B5" w14:textId="49A96915" w:rsidR="00D91FFD" w:rsidRDefault="00D91FFD" w:rsidP="00D91FFD">
      <w:r>
        <w:t>Der Webserver ist eine entscheidende Komponente der Systemarchitektur, da er als Gateway für den Zugang der Benutzer zu den Systemfunktionen dient. Der Webserver ist für den Empfang von Benutzeranfragen, deren Verarbeitung und die Rückgabe der entsprechenden Antwort verantwortlich. Die in diesem Projekt verwendete Webserver-Software ist Apache, ein weit verbreiteter Open-Source-Webserver. Apache wurde aufgrund seiner Stabilität, Leistung und Sicherheitsfunktionen ausgewählt</w:t>
      </w:r>
      <w:r w:rsidR="005819AA">
        <w:t xml:space="preserve">, jedoch auch weil dies im Unterricht vorgestellt wurde und die Arbeit damit sehr </w:t>
      </w:r>
      <w:r w:rsidR="00C671C3">
        <w:t>gut funktioniert.</w:t>
      </w:r>
    </w:p>
    <w:p w14:paraId="29BFD25B" w14:textId="77777777" w:rsidR="00D91FFD" w:rsidRDefault="00D91FFD" w:rsidP="00D91FFD"/>
    <w:p w14:paraId="06D8CB8A" w14:textId="77777777" w:rsidR="00D91FFD" w:rsidRDefault="00D91FFD" w:rsidP="00D91FFD"/>
    <w:p w14:paraId="48A5ECD2" w14:textId="1398A1C8" w:rsidR="00D91FFD" w:rsidRDefault="00D91FFD" w:rsidP="00D91FFD">
      <w:r>
        <w:t>Der Webserver ist so konfiguriert, dass er mit PHP arbeitet, einer serverseitigen Skriptsprache, die zur Erstellung dynamischer Webseiten verwendet wird. Die serverseitigen Skripte sind für die Interaktion mit der Datenbank, die Verarbeitung von Benutzereingaben und die Generierung dynamischer Inhalte</w:t>
      </w:r>
      <w:r w:rsidR="00C671C3">
        <w:t xml:space="preserve"> </w:t>
      </w:r>
      <w:r>
        <w:t>verantwortlich, die dem Benutzer über den Webserver zur Verfügung gestellt werden. Zusätzlich zu Apache und PHP verwendet das System MySQL als Datenbankmanagementsystem, um Daten zu speichern und zu verwalten.</w:t>
      </w:r>
      <w:r w:rsidR="00C671C3">
        <w:t xml:space="preserve"> </w:t>
      </w:r>
    </w:p>
    <w:p w14:paraId="6183350B" w14:textId="77777777" w:rsidR="00C671C3" w:rsidRDefault="00C671C3" w:rsidP="00D91FFD"/>
    <w:p w14:paraId="496DFD52" w14:textId="6F8F9456" w:rsidR="005565D8" w:rsidRDefault="00D91FFD" w:rsidP="00D91FFD">
      <w:r>
        <w:t>Insgesamt ist die Webserver-Komponente ein wichtiger Bestandteil der Systemarchitektur</w:t>
      </w:r>
      <w:r w:rsidR="00C671C3">
        <w:t>.</w:t>
      </w:r>
    </w:p>
    <w:p w14:paraId="723AA6D8" w14:textId="4F1F9332" w:rsidR="00870628" w:rsidRDefault="00870628" w:rsidP="00D91FFD"/>
    <w:p w14:paraId="095EC035" w14:textId="78F486A5" w:rsidR="00870628" w:rsidRDefault="00870628" w:rsidP="00D91FFD">
      <w:r w:rsidRPr="008F12E2">
        <w:rPr>
          <w:b/>
          <w:bCs/>
        </w:rPr>
        <w:t>Datenbank</w:t>
      </w:r>
      <w:r>
        <w:t>:</w:t>
      </w:r>
    </w:p>
    <w:p w14:paraId="1A79C08D" w14:textId="3BE09536" w:rsidR="00870628" w:rsidRDefault="00870628" w:rsidP="00870628">
      <w:r>
        <w:t>Die Datenbankkomponente bildet die Grundlage des Systems und ist für die Speicherung, Verwaltung und den Zugriff auf die Anwendungsdaten zuständig. Die für dieses Projekt gewählte Datenbanktechnologie ist MySQL, ein o</w:t>
      </w:r>
      <w:r w:rsidR="00FE6A95">
        <w:t>pen source</w:t>
      </w:r>
      <w:r>
        <w:t xml:space="preserve"> relationales Datenbankmanagementsystem. Die Wahl fiel auf MySQL</w:t>
      </w:r>
      <w:r w:rsidR="00437A33">
        <w:t xml:space="preserve">, weil uns dies im Unterricht </w:t>
      </w:r>
      <w:r w:rsidR="00C00944">
        <w:t xml:space="preserve">vorgestellt wurde, jedoch punktet MySQL auch </w:t>
      </w:r>
      <w:r>
        <w:t>wegen seiner Zuverlässigkeit, Skalierbarkeit und Benutzerfreundlichkeit sowie wegen seiner weiten Verbreitung und der großen Nutzergemeinde.</w:t>
      </w:r>
    </w:p>
    <w:p w14:paraId="4BDCA9CA" w14:textId="77777777" w:rsidR="00870628" w:rsidRDefault="00870628" w:rsidP="00870628"/>
    <w:p w14:paraId="7999BC63" w14:textId="00821443" w:rsidR="00870628" w:rsidRDefault="00870628" w:rsidP="00856E17">
      <w:r>
        <w:t>Das Datenbankschema wurde entwickelt, um die für das System erforderlichen Daten zu speichern, darunter Aufgaben, Aufgabentypen</w:t>
      </w:r>
      <w:r w:rsidR="00856E17">
        <w:t xml:space="preserve"> und </w:t>
      </w:r>
      <w:r>
        <w:t>Personen. Jede Tabelle in der Datenbank verfügt über einen Primärschlüssel und geeignete Indizes, um einen effizienten Datenabruf und eine effiziente Datenmanipulation zu gewährleisten.</w:t>
      </w:r>
    </w:p>
    <w:p w14:paraId="19DD1715" w14:textId="77777777" w:rsidR="00870628" w:rsidRDefault="00870628" w:rsidP="00870628"/>
    <w:p w14:paraId="308C07B4" w14:textId="31F6763A" w:rsidR="00C671C3" w:rsidRDefault="00870628" w:rsidP="00BA5311">
      <w:pPr>
        <w:jc w:val="both"/>
      </w:pPr>
      <w:r>
        <w:t>Insgesamt bietet die Wahl von MySQL als Datenbanktechnologie für dieses Projekt eine zuverlässige, skalierbare und sichere Grundlage für das System, und das Datenbankdesign gewährleistet eine effiziente und konsistente Datenspeicherung und -verwaltung.</w:t>
      </w:r>
    </w:p>
    <w:p w14:paraId="57224B3D" w14:textId="59AD3787" w:rsidR="008F12E2" w:rsidRDefault="008F12E2" w:rsidP="00BA5311">
      <w:pPr>
        <w:jc w:val="both"/>
      </w:pPr>
    </w:p>
    <w:p w14:paraId="6538241C" w14:textId="4670B1C3" w:rsidR="008F12E2" w:rsidRDefault="008F12E2" w:rsidP="00BA5311">
      <w:pPr>
        <w:jc w:val="both"/>
      </w:pPr>
    </w:p>
    <w:p w14:paraId="6C6059D5" w14:textId="77777777" w:rsidR="008F12E2" w:rsidRPr="00B36731" w:rsidRDefault="008F12E2" w:rsidP="00BA5311">
      <w:pPr>
        <w:jc w:val="both"/>
      </w:pPr>
    </w:p>
    <w:p w14:paraId="7B52334E" w14:textId="33D63CDA" w:rsidR="007356E6" w:rsidRDefault="002A3CC4" w:rsidP="007356E6">
      <w:pPr>
        <w:pStyle w:val="berschrift1"/>
      </w:pPr>
      <w:bookmarkStart w:id="3" w:name="_Toc127803263"/>
      <w:r>
        <w:lastRenderedPageBreak/>
        <w:t>Use</w:t>
      </w:r>
      <w:r w:rsidR="00006524">
        <w:t>-Case-Diagramm</w:t>
      </w:r>
      <w:bookmarkEnd w:id="3"/>
    </w:p>
    <w:p w14:paraId="3CE94D37" w14:textId="77777777" w:rsidR="00CC1746" w:rsidRPr="00CC1746" w:rsidRDefault="00CC1746" w:rsidP="00CC1746"/>
    <w:p w14:paraId="0BFA0DA6" w14:textId="702BB099" w:rsidR="00B12438" w:rsidRDefault="008F12E2" w:rsidP="00B12438">
      <w:r>
        <w:rPr>
          <w:noProof/>
        </w:rPr>
        <w:drawing>
          <wp:inline distT="0" distB="0" distL="0" distR="0" wp14:anchorId="6C0D3430" wp14:editId="67346881">
            <wp:extent cx="4621530" cy="6172200"/>
            <wp:effectExtent l="0" t="0" r="762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1530" cy="6172200"/>
                    </a:xfrm>
                    <a:prstGeom prst="rect">
                      <a:avLst/>
                    </a:prstGeom>
                    <a:noFill/>
                    <a:ln>
                      <a:noFill/>
                    </a:ln>
                  </pic:spPr>
                </pic:pic>
              </a:graphicData>
            </a:graphic>
          </wp:inline>
        </w:drawing>
      </w:r>
    </w:p>
    <w:p w14:paraId="5722CFC6" w14:textId="77777777" w:rsidR="00CC1746" w:rsidRDefault="00CC1746" w:rsidP="00B12438"/>
    <w:p w14:paraId="1D4CCD99" w14:textId="162E774C" w:rsidR="008F12E2" w:rsidRDefault="008F12E2" w:rsidP="00B12438"/>
    <w:p w14:paraId="2F7048C8" w14:textId="1B800ECD" w:rsidR="008F12E2" w:rsidRDefault="008F12E2" w:rsidP="008F12E2">
      <w:r w:rsidRPr="006C1293">
        <w:rPr>
          <w:b/>
          <w:bCs/>
        </w:rPr>
        <w:t>Task</w:t>
      </w:r>
      <w:r w:rsidRPr="006C1293">
        <w:rPr>
          <w:b/>
          <w:bCs/>
        </w:rPr>
        <w:t xml:space="preserve"> erstellen</w:t>
      </w:r>
      <w:r>
        <w:t>:</w:t>
      </w:r>
    </w:p>
    <w:p w14:paraId="01A4EF1C" w14:textId="6A0EAAAF" w:rsidR="008F12E2" w:rsidRDefault="008F12E2" w:rsidP="008F12E2">
      <w:r>
        <w:t xml:space="preserve">Der </w:t>
      </w:r>
      <w:r>
        <w:t>User</w:t>
      </w:r>
      <w:r>
        <w:t xml:space="preserve"> erstellt eine</w:t>
      </w:r>
      <w:r w:rsidR="00CC1746">
        <w:t>n</w:t>
      </w:r>
      <w:r>
        <w:t xml:space="preserve"> neue</w:t>
      </w:r>
      <w:r w:rsidR="00CC1746">
        <w:t>n</w:t>
      </w:r>
      <w:r>
        <w:t xml:space="preserve"> </w:t>
      </w:r>
      <w:r w:rsidR="00CC1746" w:rsidRPr="00CC1746">
        <w:t>Task</w:t>
      </w:r>
      <w:r>
        <w:t xml:space="preserve">, indem er ein Formular ausfüllt, das den </w:t>
      </w:r>
      <w:r w:rsidR="00CC1746">
        <w:t>Aufgabentitel (</w:t>
      </w:r>
      <w:r>
        <w:t>Title)</w:t>
      </w:r>
      <w:r>
        <w:t>, die Beschreibung</w:t>
      </w:r>
      <w:r w:rsidR="00CC1746">
        <w:t xml:space="preserve"> </w:t>
      </w:r>
      <w:r>
        <w:t>(</w:t>
      </w:r>
      <w:r w:rsidRPr="008F12E2">
        <w:t>Description</w:t>
      </w:r>
      <w:r>
        <w:t>)</w:t>
      </w:r>
      <w:r>
        <w:t xml:space="preserve">, </w:t>
      </w:r>
      <w:r>
        <w:t>die Person</w:t>
      </w:r>
      <w:r w:rsidR="00CC1746">
        <w:t xml:space="preserve"> </w:t>
      </w:r>
      <w:r>
        <w:t>(</w:t>
      </w:r>
      <w:r w:rsidRPr="008F12E2">
        <w:t>Person</w:t>
      </w:r>
      <w:r>
        <w:t>)</w:t>
      </w:r>
      <w:r w:rsidR="006C1293">
        <w:t>,</w:t>
      </w:r>
      <w:r w:rsidR="006C1293" w:rsidRPr="006C1293">
        <w:t xml:space="preserve"> </w:t>
      </w:r>
      <w:r w:rsidR="006C1293" w:rsidRPr="006C1293">
        <w:t>der die Aufgabe zugewiesen werden soll</w:t>
      </w:r>
      <w:r>
        <w:t xml:space="preserve">, </w:t>
      </w:r>
      <w:r w:rsidR="006C1293">
        <w:t>den Aufgabentyp</w:t>
      </w:r>
      <w:r w:rsidR="00CC1746">
        <w:t xml:space="preserve"> </w:t>
      </w:r>
      <w:r w:rsidR="006C1293">
        <w:t>(</w:t>
      </w:r>
      <w:r w:rsidR="006C1293" w:rsidRPr="006C1293">
        <w:t>Task Type</w:t>
      </w:r>
      <w:r w:rsidR="006C1293">
        <w:t xml:space="preserve">) und </w:t>
      </w:r>
      <w:r>
        <w:t>das Fälligkeitsdatum</w:t>
      </w:r>
      <w:r w:rsidR="00CC1746">
        <w:t xml:space="preserve"> </w:t>
      </w:r>
      <w:r w:rsidR="006C1293">
        <w:t>(</w:t>
      </w:r>
      <w:r w:rsidR="006C1293" w:rsidRPr="006C1293">
        <w:t>Due Date</w:t>
      </w:r>
      <w:r w:rsidR="006C1293">
        <w:t>)</w:t>
      </w:r>
      <w:r>
        <w:t xml:space="preserve"> enthält. Nach dem Absenden des Formulars wird </w:t>
      </w:r>
      <w:r w:rsidR="00CC1746">
        <w:t>der</w:t>
      </w:r>
      <w:r>
        <w:t xml:space="preserve"> </w:t>
      </w:r>
      <w:r w:rsidR="00CC1746">
        <w:t>Task</w:t>
      </w:r>
      <w:r>
        <w:t xml:space="preserve"> zur Liste der </w:t>
      </w:r>
      <w:r w:rsidR="00CC1746">
        <w:t>Tasks</w:t>
      </w:r>
      <w:r>
        <w:t xml:space="preserve"> hinzugefügt.</w:t>
      </w:r>
    </w:p>
    <w:p w14:paraId="2F75BF78" w14:textId="77777777" w:rsidR="008F12E2" w:rsidRDefault="008F12E2" w:rsidP="008F12E2"/>
    <w:p w14:paraId="533F1E35" w14:textId="0A6B74E8" w:rsidR="008F12E2" w:rsidRDefault="006C1293" w:rsidP="008F12E2">
      <w:r w:rsidRPr="006C1293">
        <w:rPr>
          <w:b/>
          <w:bCs/>
        </w:rPr>
        <w:t>Task</w:t>
      </w:r>
      <w:r w:rsidR="008F12E2" w:rsidRPr="006C1293">
        <w:rPr>
          <w:b/>
          <w:bCs/>
        </w:rPr>
        <w:t xml:space="preserve"> </w:t>
      </w:r>
      <w:r w:rsidRPr="006C1293">
        <w:rPr>
          <w:b/>
          <w:bCs/>
        </w:rPr>
        <w:t>editieren</w:t>
      </w:r>
      <w:r w:rsidR="008F12E2">
        <w:t>:</w:t>
      </w:r>
    </w:p>
    <w:p w14:paraId="3776C4C3" w14:textId="598576CE" w:rsidR="008F12E2" w:rsidRDefault="008F12E2" w:rsidP="008F12E2">
      <w:r>
        <w:t xml:space="preserve">Der </w:t>
      </w:r>
      <w:r w:rsidR="006C1293">
        <w:t>User</w:t>
      </w:r>
      <w:r>
        <w:t xml:space="preserve"> wählt eine</w:t>
      </w:r>
      <w:r w:rsidR="00C80E55">
        <w:t>n</w:t>
      </w:r>
      <w:r>
        <w:t xml:space="preserve"> </w:t>
      </w:r>
      <w:r w:rsidR="00C80E55" w:rsidRPr="00C80E55">
        <w:t xml:space="preserve">Task </w:t>
      </w:r>
      <w:r>
        <w:t xml:space="preserve">aus der Liste der </w:t>
      </w:r>
      <w:r w:rsidR="00C80E55" w:rsidRPr="00C80E55">
        <w:t>Task</w:t>
      </w:r>
      <w:r w:rsidR="00C80E55">
        <w:t xml:space="preserve">s </w:t>
      </w:r>
      <w:r>
        <w:t>aus und klickt auf die Schaltfläche "</w:t>
      </w:r>
      <w:r w:rsidR="006C1293">
        <w:t>Edit</w:t>
      </w:r>
      <w:r>
        <w:t>". Er gelangt zu einem Formular, das mit den Details de</w:t>
      </w:r>
      <w:r w:rsidR="00C80E55">
        <w:t>s</w:t>
      </w:r>
      <w:r>
        <w:t xml:space="preserve"> ausgewählten </w:t>
      </w:r>
      <w:r w:rsidR="00C80E55" w:rsidRPr="00C80E55">
        <w:t xml:space="preserve">Task </w:t>
      </w:r>
      <w:r>
        <w:t xml:space="preserve">vorausgefüllt ist. Der </w:t>
      </w:r>
      <w:r w:rsidR="006C1293">
        <w:t>User</w:t>
      </w:r>
      <w:r>
        <w:t xml:space="preserve"> kann jedes beliebige Feld des Formulars bearbeiten und dann das Formular absenden, um die Änderungen </w:t>
      </w:r>
      <w:r w:rsidR="00CC1746">
        <w:t xml:space="preserve">am </w:t>
      </w:r>
      <w:r w:rsidR="00CC1746" w:rsidRPr="00CC1746">
        <w:t>Task</w:t>
      </w:r>
      <w:r>
        <w:t xml:space="preserve"> zu speichern.</w:t>
      </w:r>
    </w:p>
    <w:p w14:paraId="62674567" w14:textId="77777777" w:rsidR="008F12E2" w:rsidRDefault="008F12E2" w:rsidP="008F12E2"/>
    <w:p w14:paraId="5F333171" w14:textId="77777777" w:rsidR="00CC1746" w:rsidRPr="00CC1746" w:rsidRDefault="00CC1746" w:rsidP="00CC1746">
      <w:pPr>
        <w:rPr>
          <w:b/>
          <w:bCs/>
        </w:rPr>
      </w:pPr>
      <w:r w:rsidRPr="00CC1746">
        <w:rPr>
          <w:b/>
          <w:bCs/>
        </w:rPr>
        <w:t>Task als abgeschlossen markieren:</w:t>
      </w:r>
    </w:p>
    <w:p w14:paraId="3AC7C539" w14:textId="7CE93CA6" w:rsidR="00CC1746" w:rsidRPr="00CC1746" w:rsidRDefault="00CC1746" w:rsidP="00CC1746">
      <w:r w:rsidRPr="00CC1746">
        <w:t>Der User wählt einen Task aus der Liste der Tasks aus und klickt auf die Schaltfläche "Done". Der Task wird als erledigt markiert und ist dann nicht mehr ersichtlich in der Liste.</w:t>
      </w:r>
    </w:p>
    <w:p w14:paraId="1AC8A11F" w14:textId="77777777" w:rsidR="00CC1746" w:rsidRDefault="00CC1746" w:rsidP="00CC1746">
      <w:pPr>
        <w:rPr>
          <w:b/>
          <w:bCs/>
        </w:rPr>
      </w:pPr>
    </w:p>
    <w:p w14:paraId="2EDE7515" w14:textId="4FC7B06A" w:rsidR="008F12E2" w:rsidRDefault="006C1293" w:rsidP="008F12E2">
      <w:r w:rsidRPr="006C1293">
        <w:rPr>
          <w:b/>
          <w:bCs/>
        </w:rPr>
        <w:t>Task</w:t>
      </w:r>
      <w:r w:rsidR="008F12E2" w:rsidRPr="006C1293">
        <w:rPr>
          <w:b/>
          <w:bCs/>
        </w:rPr>
        <w:t xml:space="preserve"> löschen</w:t>
      </w:r>
      <w:r w:rsidR="008F12E2">
        <w:t>:</w:t>
      </w:r>
    </w:p>
    <w:p w14:paraId="273E795A" w14:textId="41EA3A59" w:rsidR="008F12E2" w:rsidRDefault="008F12E2" w:rsidP="008F12E2">
      <w:r>
        <w:t xml:space="preserve">Der </w:t>
      </w:r>
      <w:r w:rsidR="00C80E55">
        <w:t>User</w:t>
      </w:r>
      <w:r>
        <w:t xml:space="preserve"> wählt eine</w:t>
      </w:r>
      <w:r w:rsidR="00C80E55">
        <w:t>n</w:t>
      </w:r>
      <w:r>
        <w:t xml:space="preserve"> </w:t>
      </w:r>
      <w:r w:rsidR="00C80E55">
        <w:t>Task</w:t>
      </w:r>
      <w:r>
        <w:t xml:space="preserve"> aus der Liste der </w:t>
      </w:r>
      <w:r w:rsidR="00C80E55" w:rsidRPr="00C80E55">
        <w:t>Task</w:t>
      </w:r>
      <w:r w:rsidR="00C80E55">
        <w:t xml:space="preserve">s </w:t>
      </w:r>
      <w:r>
        <w:t>aus und klickt auf die Schaltfläche "</w:t>
      </w:r>
      <w:r w:rsidR="00C80E55">
        <w:t>Delete</w:t>
      </w:r>
      <w:r>
        <w:t xml:space="preserve">". </w:t>
      </w:r>
      <w:r w:rsidR="00C80E55">
        <w:t xml:space="preserve">Danach ist der </w:t>
      </w:r>
      <w:r w:rsidR="00C80E55" w:rsidRPr="00C80E55">
        <w:t>Task</w:t>
      </w:r>
      <w:r w:rsidR="00C80E55">
        <w:t xml:space="preserve"> gelöscht und nicht mehr ersichtlich.</w:t>
      </w:r>
    </w:p>
    <w:p w14:paraId="655B8C9C" w14:textId="77777777" w:rsidR="008F12E2" w:rsidRDefault="008F12E2" w:rsidP="008F12E2"/>
    <w:p w14:paraId="042E2FFE" w14:textId="0D4065B4" w:rsidR="008F12E2" w:rsidRDefault="00CC1746" w:rsidP="008F12E2">
      <w:r w:rsidRPr="00CC1746">
        <w:rPr>
          <w:b/>
          <w:bCs/>
        </w:rPr>
        <w:t>Task Type</w:t>
      </w:r>
      <w:r w:rsidR="008F12E2" w:rsidRPr="00CC1746">
        <w:rPr>
          <w:b/>
          <w:bCs/>
        </w:rPr>
        <w:t xml:space="preserve"> erstellen</w:t>
      </w:r>
      <w:r w:rsidR="008F12E2">
        <w:t>:</w:t>
      </w:r>
    </w:p>
    <w:p w14:paraId="7AF3C54A" w14:textId="68200AAF" w:rsidR="008F12E2" w:rsidRDefault="008F12E2" w:rsidP="008F12E2">
      <w:r>
        <w:t xml:space="preserve">Der </w:t>
      </w:r>
      <w:r w:rsidR="00CC1746">
        <w:t>User</w:t>
      </w:r>
      <w:r>
        <w:t xml:space="preserve"> erstellt einen neuen </w:t>
      </w:r>
      <w:r w:rsidR="00CC1746">
        <w:t>Task Type im Admin Bereich</w:t>
      </w:r>
      <w:r>
        <w:t>, indem er ein Formular ausfüllt, das den Namen</w:t>
      </w:r>
      <w:r w:rsidR="00CC1746">
        <w:t xml:space="preserve"> (Name), </w:t>
      </w:r>
      <w:r>
        <w:t xml:space="preserve">die </w:t>
      </w:r>
      <w:r w:rsidR="00CC1746">
        <w:t>Farbe (Color) und die Frist (Due Date (in days))</w:t>
      </w:r>
      <w:r>
        <w:t xml:space="preserve"> des </w:t>
      </w:r>
      <w:r w:rsidR="00CC1746">
        <w:t>Task Type</w:t>
      </w:r>
      <w:r>
        <w:t xml:space="preserve"> enthält. Nach dem Absenden des Formulars wird der neue </w:t>
      </w:r>
      <w:r w:rsidR="00CC1746">
        <w:t>Task Type</w:t>
      </w:r>
      <w:r>
        <w:t xml:space="preserve"> </w:t>
      </w:r>
      <w:r w:rsidR="00CC1746">
        <w:t>im Dropdown der Task Types vorhanden sein</w:t>
      </w:r>
      <w:r>
        <w:t>.</w:t>
      </w:r>
    </w:p>
    <w:p w14:paraId="74E4938D" w14:textId="77777777" w:rsidR="008F12E2" w:rsidRDefault="008F12E2" w:rsidP="008F12E2"/>
    <w:p w14:paraId="7FFD892C" w14:textId="77777777" w:rsidR="008F12E2" w:rsidRDefault="008F12E2" w:rsidP="008F12E2">
      <w:r w:rsidRPr="00CC1746">
        <w:rPr>
          <w:b/>
          <w:bCs/>
        </w:rPr>
        <w:t>Person erstellen</w:t>
      </w:r>
      <w:r>
        <w:t>:</w:t>
      </w:r>
    </w:p>
    <w:p w14:paraId="3AB3264F" w14:textId="71C7D9C7" w:rsidR="008F12E2" w:rsidRDefault="008F12E2" w:rsidP="008F12E2">
      <w:r>
        <w:t xml:space="preserve">Der </w:t>
      </w:r>
      <w:r w:rsidR="00CC1746">
        <w:t xml:space="preserve">User </w:t>
      </w:r>
      <w:r>
        <w:t>erstellt eine neue Person</w:t>
      </w:r>
      <w:r w:rsidR="00CC1746">
        <w:t xml:space="preserve"> im Admin Bereich</w:t>
      </w:r>
      <w:r>
        <w:t xml:space="preserve">, indem er ein Formular ausfüllt, das den </w:t>
      </w:r>
      <w:r w:rsidR="00CC1746">
        <w:t>Vornamen (First Name), den Nachnamen (Last Name)</w:t>
      </w:r>
      <w:r>
        <w:t xml:space="preserve"> und die E-Mail-Adresse der Person enthält. Nach dem Absenden des Formulars wird die neue Person </w:t>
      </w:r>
      <w:r w:rsidR="00CC1746" w:rsidRPr="00CC1746">
        <w:t>im Dropdown</w:t>
      </w:r>
      <w:r w:rsidR="00CC1746">
        <w:t xml:space="preserve"> der Personen vorhanden sein.</w:t>
      </w:r>
    </w:p>
    <w:p w14:paraId="1AFA9969" w14:textId="77777777" w:rsidR="00CC1746" w:rsidRDefault="00CC1746" w:rsidP="008F12E2"/>
    <w:p w14:paraId="3F711EC5" w14:textId="60B2ACD1" w:rsidR="00B12438" w:rsidRDefault="00B12438" w:rsidP="00B12438">
      <w:pPr>
        <w:pStyle w:val="berschrift1"/>
      </w:pPr>
      <w:bookmarkStart w:id="4" w:name="_Toc127803264"/>
      <w:r>
        <w:t>ERM (Entity-Relations</w:t>
      </w:r>
      <w:r w:rsidR="000F4619">
        <w:t>hip-Modell</w:t>
      </w:r>
      <w:r>
        <w:t>)</w:t>
      </w:r>
      <w:bookmarkEnd w:id="4"/>
    </w:p>
    <w:p w14:paraId="7CB0C3E7" w14:textId="77777777" w:rsidR="001C2465" w:rsidRDefault="00E35CEA" w:rsidP="000F4619">
      <w:r w:rsidRPr="00E35CEA">
        <w:t xml:space="preserve">Die Implementierung des ERM erfolgte mit einer MySQL-Datenbank. </w:t>
      </w:r>
      <w:r w:rsidR="008809AF">
        <w:t>Der Verfasser</w:t>
      </w:r>
      <w:r w:rsidRPr="00E35CEA">
        <w:t xml:space="preserve"> erstellte zunächst die Tabellen mit Hilfe der CREATE TABLE-Anweisungen und definierten dann die Beziehungen zwischen ihnen auf der Grundlage </w:t>
      </w:r>
      <w:r w:rsidR="006C436B">
        <w:t>der</w:t>
      </w:r>
      <w:r w:rsidRPr="00E35CEA">
        <w:t xml:space="preserve"> Projektanforderungen.</w:t>
      </w:r>
    </w:p>
    <w:p w14:paraId="71BA0AC3" w14:textId="30606D29" w:rsidR="001C2465" w:rsidRDefault="001C2465" w:rsidP="000F4619"/>
    <w:p w14:paraId="7E489495" w14:textId="24454675" w:rsidR="001C2465" w:rsidRDefault="007C3333" w:rsidP="000F4619">
      <w:r>
        <w:t xml:space="preserve">Zuerst wurde die Tabelle </w:t>
      </w:r>
      <w:r w:rsidR="006C5D16">
        <w:t>«</w:t>
      </w:r>
      <w:r>
        <w:t>tasks</w:t>
      </w:r>
      <w:r w:rsidR="006C5D16">
        <w:t>»</w:t>
      </w:r>
      <w:r>
        <w:t xml:space="preserve"> er</w:t>
      </w:r>
      <w:r w:rsidR="006C5D16">
        <w:t>stellt:</w:t>
      </w:r>
    </w:p>
    <w:p w14:paraId="10ACB6A5" w14:textId="77777777" w:rsidR="00BA5311" w:rsidRDefault="00BA5311" w:rsidP="000F4619"/>
    <w:p w14:paraId="4EC652E5" w14:textId="3145BD9D" w:rsidR="006C5D16" w:rsidRDefault="00E32762" w:rsidP="000F4619">
      <w:r>
        <w:rPr>
          <w:noProof/>
        </w:rPr>
        <w:drawing>
          <wp:inline distT="0" distB="0" distL="0" distR="0" wp14:anchorId="3CD08942" wp14:editId="3167DB6F">
            <wp:extent cx="4095750" cy="2047875"/>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0" cy="2047875"/>
                    </a:xfrm>
                    <a:prstGeom prst="rect">
                      <a:avLst/>
                    </a:prstGeom>
                    <a:noFill/>
                    <a:ln>
                      <a:noFill/>
                    </a:ln>
                  </pic:spPr>
                </pic:pic>
              </a:graphicData>
            </a:graphic>
          </wp:inline>
        </w:drawing>
      </w:r>
    </w:p>
    <w:p w14:paraId="5B87F258" w14:textId="58C7E01E" w:rsidR="00E32762" w:rsidRDefault="00F3579C" w:rsidP="00CB4168">
      <w:r>
        <w:t xml:space="preserve">Wie in der </w:t>
      </w:r>
      <w:r w:rsidRPr="00E35CEA">
        <w:t>Projektanforderungen</w:t>
      </w:r>
      <w:r>
        <w:t xml:space="preserve"> beschrieben,</w:t>
      </w:r>
      <w:r w:rsidR="00143450">
        <w:t xml:space="preserve"> wurde ein Titel,</w:t>
      </w:r>
      <w:r w:rsidR="00CB4168">
        <w:t xml:space="preserve"> eine Beschreibung, eine Person, ein Aufgabentyp sowie ein Fälligkeitsdatum angegeben.</w:t>
      </w:r>
      <w:r w:rsidR="00C90201">
        <w:t xml:space="preserve"> Zusätzlich wurde auch ein</w:t>
      </w:r>
      <w:r w:rsidR="005840EF">
        <w:t>e «completed»</w:t>
      </w:r>
      <w:r w:rsidR="00CB4168">
        <w:t xml:space="preserve"> </w:t>
      </w:r>
      <w:r w:rsidR="001F46D5">
        <w:t xml:space="preserve">Spalte erstellt, damit man später einen Task als abgeschlossen markieren kann. </w:t>
      </w:r>
      <w:r w:rsidR="00CB4168">
        <w:t xml:space="preserve">Für die Person und </w:t>
      </w:r>
      <w:r w:rsidR="00B12085">
        <w:t xml:space="preserve">den Aufgabentyp wurde jedoch eine separate Tabelle erschaffen: </w:t>
      </w:r>
    </w:p>
    <w:p w14:paraId="2E79C962" w14:textId="77777777" w:rsidR="00BA5311" w:rsidRDefault="00BA5311" w:rsidP="00CB4168"/>
    <w:p w14:paraId="36C945AF" w14:textId="2D1A1DB8" w:rsidR="00C4645C" w:rsidRDefault="00C4645C" w:rsidP="00CB4168">
      <w:r>
        <w:rPr>
          <w:noProof/>
        </w:rPr>
        <w:lastRenderedPageBreak/>
        <w:drawing>
          <wp:inline distT="0" distB="0" distL="0" distR="0" wp14:anchorId="139E8008" wp14:editId="139B1BF2">
            <wp:extent cx="3429000" cy="24003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2400300"/>
                    </a:xfrm>
                    <a:prstGeom prst="rect">
                      <a:avLst/>
                    </a:prstGeom>
                    <a:noFill/>
                    <a:ln>
                      <a:noFill/>
                    </a:ln>
                  </pic:spPr>
                </pic:pic>
              </a:graphicData>
            </a:graphic>
          </wp:inline>
        </w:drawing>
      </w:r>
    </w:p>
    <w:p w14:paraId="5DF2F48F" w14:textId="4C9CEE2F" w:rsidR="00C93F72" w:rsidRDefault="00C93F72" w:rsidP="00CB4168"/>
    <w:p w14:paraId="3B6A71EB" w14:textId="6278685A" w:rsidR="00C93F72" w:rsidRDefault="00C93F72" w:rsidP="00CB4168">
      <w:r>
        <w:t>Als Primärschlüssel wurde für alle 3 Tabellen, jeweils die ID gewähl</w:t>
      </w:r>
      <w:r w:rsidR="00E32192">
        <w:t xml:space="preserve">t. Mit den Fremdschlüsseln </w:t>
      </w:r>
      <w:r w:rsidR="00BA5311">
        <w:t>«person_id» und «task_type_id» wurde in der Tabelle «tasks» die Beziehung sichergestellt.</w:t>
      </w:r>
    </w:p>
    <w:p w14:paraId="5435D605" w14:textId="77777777" w:rsidR="001C2465" w:rsidRDefault="001C2465" w:rsidP="000F4619"/>
    <w:p w14:paraId="42552424" w14:textId="562C068D" w:rsidR="00D71665" w:rsidRDefault="00E35CEA" w:rsidP="000F4619">
      <w:r w:rsidRPr="00E35CEA">
        <w:t>Die Tabellen wurden so angelegt, dass sie die für unsere Webanwendung erforderlichen Informationen, wie Benutzerdaten und Aufgaben, speichern</w:t>
      </w:r>
      <w:r w:rsidR="001C2465">
        <w:t>.</w:t>
      </w:r>
      <w:r w:rsidRPr="00E35CEA">
        <w:t xml:space="preserve"> </w:t>
      </w:r>
      <w:r w:rsidR="00BA5311">
        <w:t xml:space="preserve">Daraufhin </w:t>
      </w:r>
      <w:r w:rsidR="007A1876">
        <w:t xml:space="preserve">konnte ganz einfach das ERM-Diagramm erstellt werden, dass die Beziehungen zwischen den Tabellen </w:t>
      </w:r>
      <w:r w:rsidR="004E183E">
        <w:t>grafisch darstellen:</w:t>
      </w:r>
    </w:p>
    <w:p w14:paraId="392A2A52" w14:textId="21A6549F" w:rsidR="004E183E" w:rsidRDefault="004E183E" w:rsidP="000F4619"/>
    <w:p w14:paraId="05092085" w14:textId="2A33B319" w:rsidR="004E183E" w:rsidRDefault="004E183E" w:rsidP="000F4619">
      <w:r>
        <w:rPr>
          <w:noProof/>
        </w:rPr>
        <w:drawing>
          <wp:inline distT="0" distB="0" distL="0" distR="0" wp14:anchorId="7D9699AF" wp14:editId="53172AA3">
            <wp:extent cx="6115050" cy="33528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3352800"/>
                    </a:xfrm>
                    <a:prstGeom prst="rect">
                      <a:avLst/>
                    </a:prstGeom>
                    <a:noFill/>
                    <a:ln>
                      <a:noFill/>
                    </a:ln>
                  </pic:spPr>
                </pic:pic>
              </a:graphicData>
            </a:graphic>
          </wp:inline>
        </w:drawing>
      </w:r>
    </w:p>
    <w:p w14:paraId="1C6A8D0B" w14:textId="3EB192FF" w:rsidR="007F77FB" w:rsidRDefault="007F77FB" w:rsidP="000F4619"/>
    <w:p w14:paraId="3D611CB9" w14:textId="5197C81D" w:rsidR="007F77FB" w:rsidRDefault="007F77FB" w:rsidP="000F4619"/>
    <w:p w14:paraId="46E4D162" w14:textId="53417611" w:rsidR="007F77FB" w:rsidRDefault="007F77FB" w:rsidP="000F4619"/>
    <w:p w14:paraId="115B3F5F" w14:textId="749AE724" w:rsidR="007F77FB" w:rsidRDefault="007F77FB" w:rsidP="000F4619"/>
    <w:p w14:paraId="75A242CA" w14:textId="6AEFFB29" w:rsidR="007F77FB" w:rsidRDefault="007F77FB" w:rsidP="007F77FB">
      <w:pPr>
        <w:pStyle w:val="berschrift1"/>
      </w:pPr>
      <w:bookmarkStart w:id="5" w:name="_Toc127803265"/>
      <w:r>
        <w:t>Testcases und Testplan</w:t>
      </w:r>
      <w:bookmarkEnd w:id="5"/>
    </w:p>
    <w:p w14:paraId="138336E1" w14:textId="2BDD0744" w:rsidR="007F77FB" w:rsidRDefault="007F77FB" w:rsidP="007F77FB"/>
    <w:p w14:paraId="596C9803" w14:textId="24ACB98C" w:rsidR="007F77FB" w:rsidRDefault="007F77FB" w:rsidP="007F77FB">
      <w:pPr>
        <w:pStyle w:val="berschrift1"/>
      </w:pPr>
      <w:bookmarkStart w:id="6" w:name="_Toc127803266"/>
      <w:r>
        <w:lastRenderedPageBreak/>
        <w:t>Anleitung zur Inbetriebnahme der Webseite</w:t>
      </w:r>
      <w:bookmarkEnd w:id="6"/>
    </w:p>
    <w:p w14:paraId="1156F120" w14:textId="77777777" w:rsidR="008C7253" w:rsidRPr="008C7253" w:rsidRDefault="008C7253" w:rsidP="008C7253"/>
    <w:p w14:paraId="760889C6" w14:textId="5A6447FE" w:rsidR="00A52262" w:rsidRDefault="000F4619" w:rsidP="00535A90">
      <w:pPr>
        <w:pStyle w:val="berschrift1"/>
      </w:pPr>
      <w:bookmarkStart w:id="7" w:name="_Toc127803267"/>
      <w:r>
        <w:t>Lessons Learned</w:t>
      </w:r>
      <w:bookmarkEnd w:id="7"/>
    </w:p>
    <w:p w14:paraId="734D441E" w14:textId="77777777" w:rsidR="00BB7D28" w:rsidRDefault="00BB7D28" w:rsidP="00BB7D28">
      <w:r>
        <w:t>Während der Entwicklung dieses Projekts wurden mehrere wichtige Lektionen gelernt. Diese Lektionen haben nicht nur die Qualität des Endprodukts verbessert, sondern auch zur Entwicklung besserer Programmierpraktiken beigetragen.</w:t>
      </w:r>
    </w:p>
    <w:p w14:paraId="763B32B9" w14:textId="77777777" w:rsidR="00BB7D28" w:rsidRDefault="00BB7D28" w:rsidP="00BB7D28"/>
    <w:p w14:paraId="5815DEEA" w14:textId="524369D2" w:rsidR="00BB7D28" w:rsidRDefault="00BB7D28" w:rsidP="00BB7D28">
      <w:r>
        <w:t xml:space="preserve">Erstens sind die richtige Planung und der richtige Entwurf für den Erfolg eines jeden Projekts von entscheidender Bedeutung. Die Zeit, die man sich für die Erstellung eines soliden Architektur- und </w:t>
      </w:r>
      <w:r>
        <w:t>Use Case Diagramm</w:t>
      </w:r>
      <w:r>
        <w:t xml:space="preserve"> nahm, half dabei, den Umfang und die Anforderungen des Projekts zu definieren. Dies ermöglichte eine bessere Verwaltung von Projektzeitplänen und Ressourcen.</w:t>
      </w:r>
    </w:p>
    <w:p w14:paraId="5A158CA6" w14:textId="77777777" w:rsidR="00BB7D28" w:rsidRDefault="00BB7D28" w:rsidP="00BB7D28"/>
    <w:p w14:paraId="07C1ADC0" w14:textId="77777777" w:rsidR="00BB7D28" w:rsidRDefault="00BB7D28" w:rsidP="00BB7D28">
      <w:r>
        <w:t>Zweitens sollte das Testen ein kontinuierlicher Prozess während des gesamten Projekts sein. Durch regelmäßiges Testen einzelner Komponenten und Funktionen sowie des Systems als Ganzes konnten Probleme bereits in einem frühen Stadium des Entwicklungsprozesses erkannt werden. Dies ermöglichte eine schnellere Lösung von Problemen und trug dazu bei, das Auftreten größerer Probleme im weiteren Verlauf zu verhindern.</w:t>
      </w:r>
    </w:p>
    <w:p w14:paraId="2C335261" w14:textId="77777777" w:rsidR="00BB7D28" w:rsidRDefault="00BB7D28" w:rsidP="00BB7D28"/>
    <w:p w14:paraId="47EC0C7C" w14:textId="445EF568" w:rsidR="00BB7D28" w:rsidRDefault="00BB7D28" w:rsidP="00BB7D28">
      <w:r>
        <w:t>Drittens ist die Dokumentation von wesentlicher Bedeutung für die langfristige Pflege der Codebasis. Eine ordnungsgemäße Dokumentation des Codes, einschließlich Kommentaren und klaren Namenskonventionen, trug dazu bei, die Lesbarkeit und Wartbarkeit des Codes zu verbessern.</w:t>
      </w:r>
    </w:p>
    <w:p w14:paraId="45A7C232" w14:textId="77777777" w:rsidR="00BB7D28" w:rsidRDefault="00BB7D28" w:rsidP="00BB7D28"/>
    <w:p w14:paraId="6D82F947" w14:textId="4D4249DB" w:rsidR="00EC1DFB" w:rsidRDefault="00EC1DFB" w:rsidP="00EC1DFB">
      <w:r>
        <w:t>Für die</w:t>
      </w:r>
      <w:r>
        <w:t xml:space="preserve"> notwendigen Fähigkeiten und Kenntnisse für dieses Projekt, </w:t>
      </w:r>
      <w:r>
        <w:t>hat</w:t>
      </w:r>
      <w:r>
        <w:t xml:space="preserve"> </w:t>
      </w:r>
      <w:r>
        <w:t>der Verfasser</w:t>
      </w:r>
      <w:r>
        <w:t xml:space="preserve"> zunächst gründlich </w:t>
      </w:r>
      <w:r>
        <w:t xml:space="preserve">alle Unterrichtsmaterialien nochmals durchgearbeitet und </w:t>
      </w:r>
      <w:r>
        <w:t xml:space="preserve">Recherchen zu den für die Webentwicklung erforderlichen Technologien und Tools durchgeführt. Ich habe Online-Tutorials, Dokumentationen und Foren konsultiert, um </w:t>
      </w:r>
      <w:r>
        <w:t>mir ein klareres Bild vom Projekt zu machen. Hierbei sind die Technologien</w:t>
      </w:r>
      <w:r>
        <w:t xml:space="preserve"> HTML, CSS, Bootstrap, PHP und MySQL</w:t>
      </w:r>
      <w:r>
        <w:t xml:space="preserve"> sehr wichtig gewesen</w:t>
      </w:r>
      <w:r>
        <w:t>.</w:t>
      </w:r>
    </w:p>
    <w:p w14:paraId="54A21925" w14:textId="77777777" w:rsidR="00EC1DFB" w:rsidRDefault="00EC1DFB" w:rsidP="00EC1DFB"/>
    <w:p w14:paraId="69AB801F" w14:textId="063E0591" w:rsidR="00EC1DFB" w:rsidRDefault="00EC1DFB" w:rsidP="00EC1DFB">
      <w:r>
        <w:t xml:space="preserve">Außerdem </w:t>
      </w:r>
      <w:r>
        <w:t>hat der Verfasser bereits einige Erfahrungen von früheren Webprojekten, sowie einige Kenntnisse von der Berufstätigkeit</w:t>
      </w:r>
      <w:r>
        <w:t xml:space="preserve">, bevor </w:t>
      </w:r>
      <w:r>
        <w:t xml:space="preserve">das </w:t>
      </w:r>
      <w:r>
        <w:t xml:space="preserve">Projekt begann. Dies half, mit dem Entwicklungsprozess vertraut zu </w:t>
      </w:r>
      <w:r>
        <w:t>werden</w:t>
      </w:r>
      <w:r>
        <w:t xml:space="preserve"> und eventuelle Wissenslücken zu erkennen, die geschlossen werden mussten.</w:t>
      </w:r>
    </w:p>
    <w:p w14:paraId="735F23BD" w14:textId="77777777" w:rsidR="00EC1DFB" w:rsidRDefault="00EC1DFB" w:rsidP="00EC1DFB"/>
    <w:p w14:paraId="23EAFAE1" w14:textId="784ACC5F" w:rsidR="00EC1DFB" w:rsidRDefault="00EC1DFB" w:rsidP="00EC1DFB">
      <w:r>
        <w:t xml:space="preserve">Im Laufe des Projekts stieß </w:t>
      </w:r>
      <w:r>
        <w:t>der Verfasser</w:t>
      </w:r>
      <w:r>
        <w:t xml:space="preserve"> auch auf neue Herausforderungen, bei denen </w:t>
      </w:r>
      <w:r>
        <w:t>er</w:t>
      </w:r>
      <w:r>
        <w:t xml:space="preserve"> neue Fähigkeiten aneignen musste. In diesen Situationen nutzte </w:t>
      </w:r>
      <w:r>
        <w:t>er</w:t>
      </w:r>
      <w:r>
        <w:t xml:space="preserve"> </w:t>
      </w:r>
      <w:r>
        <w:t>seine</w:t>
      </w:r>
      <w:r>
        <w:t xml:space="preserve"> Problemlösungsfähigkeiten und suchte weiterhin nach Ressourcen und Anleitung, um die Hindernisse zu überwinden.</w:t>
      </w:r>
    </w:p>
    <w:p w14:paraId="08A74EE7" w14:textId="77777777" w:rsidR="00EC1DFB" w:rsidRDefault="00EC1DFB" w:rsidP="00EC1DFB"/>
    <w:p w14:paraId="3DD174CA" w14:textId="07B4ACFC" w:rsidR="00BB7D28" w:rsidRDefault="00EC1DFB" w:rsidP="00EC1DFB">
      <w:r>
        <w:t xml:space="preserve">Zusammenfassend kann </w:t>
      </w:r>
      <w:r>
        <w:t>man</w:t>
      </w:r>
      <w:r>
        <w:t xml:space="preserve"> sagen, dass die notwendigen Fähigkeiten und Kenntnisse für die Durchführung dieses Projekts durch eine Kombination aus Forschung, Praxis und Lernen am Arbeitsplatz </w:t>
      </w:r>
      <w:r>
        <w:t>angeeignet werden</w:t>
      </w:r>
      <w:r>
        <w:t xml:space="preserve"> konnte</w:t>
      </w:r>
      <w:r>
        <w:t>n</w:t>
      </w:r>
      <w:r>
        <w:t>.</w:t>
      </w:r>
    </w:p>
    <w:p w14:paraId="7A6E76C9" w14:textId="3870B0CD" w:rsidR="00CF0235" w:rsidRDefault="00BB7D28" w:rsidP="00BB7D28">
      <w:r>
        <w:t xml:space="preserve">Zusammenfassend lässt sich sagen, dass dieses Projekt eine wertvolle Lernerfahrung war, die die Bedeutung von Planung, Tests, Dokumentation und </w:t>
      </w:r>
      <w:r>
        <w:t>der Programmierung der Webseite</w:t>
      </w:r>
      <w:r>
        <w:t xml:space="preserve"> verdeutlicht hat. Diese Lektionen werden zweifellos bei zukünftigen Projekten nützlich sein und </w:t>
      </w:r>
      <w:r>
        <w:t>die</w:t>
      </w:r>
      <w:r>
        <w:t xml:space="preserve"> Entwicklungspraktiken auch in Zukunft leiten.</w:t>
      </w:r>
    </w:p>
    <w:p w14:paraId="2A43393F" w14:textId="77777777" w:rsidR="00CF0235" w:rsidRDefault="00CF0235" w:rsidP="00CF0235">
      <w:pPr>
        <w:pStyle w:val="berschrift1"/>
      </w:pPr>
      <w:bookmarkStart w:id="8" w:name="_Toc116309291"/>
      <w:bookmarkStart w:id="9" w:name="_Toc127803268"/>
      <w:r>
        <w:lastRenderedPageBreak/>
        <w:t>Selbstständigkeitserklärung</w:t>
      </w:r>
      <w:bookmarkEnd w:id="8"/>
      <w:bookmarkEnd w:id="9"/>
    </w:p>
    <w:p w14:paraId="6FF7E892" w14:textId="77777777" w:rsidR="00CF0235" w:rsidRDefault="00CF0235" w:rsidP="00CF0235">
      <w:r>
        <w:t xml:space="preserve">Hiermit bestätige ich, Neven </w:t>
      </w:r>
      <w:r w:rsidRPr="001B0692">
        <w:t>Kljajić</w:t>
      </w:r>
      <w:r>
        <w:t>, die Arbeit selbstständig und ohne Hilfe von anderen Personen durchgeführt zu haben. Des Weiteren bestätigt sie hiermit, dass er keine weiteren Quellen, ausser den angegebenen, verwendet zu haben.</w:t>
      </w:r>
    </w:p>
    <w:p w14:paraId="14A21C35" w14:textId="77777777" w:rsidR="00CF0235" w:rsidRDefault="00CF0235" w:rsidP="00CF0235"/>
    <w:p w14:paraId="2A20D7C6" w14:textId="77777777" w:rsidR="00CF0235" w:rsidRDefault="00CF0235" w:rsidP="00CF0235"/>
    <w:p w14:paraId="3A2DF63D" w14:textId="774AA42D" w:rsidR="004F72E6" w:rsidRPr="00CF0235" w:rsidRDefault="00CF0235" w:rsidP="00535A90">
      <w:pPr>
        <w:rPr>
          <w:lang w:val="en-GB"/>
        </w:rPr>
      </w:pPr>
      <w:r w:rsidRPr="00734A0E">
        <w:rPr>
          <w:lang w:val="en-GB"/>
        </w:rPr>
        <w:t xml:space="preserve">Neven Kljajic </w:t>
      </w:r>
      <w:r w:rsidRPr="00734A0E">
        <w:rPr>
          <w:lang w:val="en-GB"/>
        </w:rPr>
        <w:br/>
      </w:r>
      <w:r>
        <w:rPr>
          <w:lang w:val="en-GB"/>
        </w:rPr>
        <w:t>Zürich</w:t>
      </w:r>
      <w:r w:rsidRPr="00734A0E">
        <w:rPr>
          <w:lang w:val="en-GB"/>
        </w:rPr>
        <w:t>, 14. September 2022</w:t>
      </w:r>
    </w:p>
    <w:sectPr w:rsidR="004F72E6" w:rsidRPr="00CF0235" w:rsidSect="00AF15AF">
      <w:headerReference w:type="default" r:id="rId16"/>
      <w:footerReference w:type="default" r:id="rId17"/>
      <w:headerReference w:type="first" r:id="rId18"/>
      <w:footerReference w:type="first" r:id="rId19"/>
      <w:pgSz w:w="11906" w:h="16838" w:code="9"/>
      <w:pgMar w:top="1701" w:right="1134" w:bottom="1134" w:left="1134"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6DF82" w14:textId="77777777" w:rsidR="003A40AC" w:rsidRDefault="003A40AC" w:rsidP="00E324AA">
      <w:pPr>
        <w:spacing w:line="240" w:lineRule="auto"/>
      </w:pPr>
      <w:r>
        <w:separator/>
      </w:r>
    </w:p>
  </w:endnote>
  <w:endnote w:type="continuationSeparator" w:id="0">
    <w:p w14:paraId="17D4962A" w14:textId="77777777" w:rsidR="003A40AC" w:rsidRDefault="003A40AC" w:rsidP="00E324AA">
      <w:pPr>
        <w:spacing w:line="240" w:lineRule="auto"/>
      </w:pPr>
      <w:r>
        <w:continuationSeparator/>
      </w:r>
    </w:p>
  </w:endnote>
  <w:endnote w:type="continuationNotice" w:id="1">
    <w:p w14:paraId="5944FD9C" w14:textId="77777777" w:rsidR="003A40AC" w:rsidRDefault="003A40A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9AC53" w14:textId="56969E90" w:rsidR="00B840C5" w:rsidRPr="004B7B58" w:rsidRDefault="00B840C5">
    <w:pPr>
      <w:pStyle w:val="Fuzeile"/>
      <w:rPr>
        <w:noProof/>
      </w:rPr>
    </w:pPr>
    <w:r>
      <w:rPr>
        <w:noProof/>
      </w:rPr>
      <w:fldChar w:fldCharType="begin"/>
    </w:r>
    <w:r>
      <w:rPr>
        <w:noProof/>
      </w:rPr>
      <w:instrText xml:space="preserve"> FILENAME   \* MERGEFORMAT </w:instrText>
    </w:r>
    <w:r>
      <w:rPr>
        <w:noProof/>
      </w:rPr>
      <w:fldChar w:fldCharType="separate"/>
    </w:r>
    <w:r w:rsidR="001204CB">
      <w:rPr>
        <w:noProof/>
      </w:rPr>
      <w:t>Aufgabenverwaltung</w:t>
    </w:r>
    <w:r w:rsidR="001162E2">
      <w:rPr>
        <w:noProof/>
      </w:rPr>
      <w:t>_Praxisarbeit_</w:t>
    </w:r>
    <w:r w:rsidR="001204CB">
      <w:rPr>
        <w:noProof/>
      </w:rPr>
      <w:t>Webtechnologie</w:t>
    </w:r>
    <w:r w:rsidR="002C7601">
      <w:rPr>
        <w:noProof/>
      </w:rPr>
      <w:t>_1</w:t>
    </w:r>
    <w:r w:rsidR="001162E2">
      <w:rPr>
        <w:noProof/>
      </w:rPr>
      <w:t>_Neven.</w:t>
    </w:r>
    <w:r w:rsidR="004418ED">
      <w:rPr>
        <w:noProof/>
      </w:rPr>
      <w:t>pdf</w:t>
    </w:r>
    <w:r>
      <w:rPr>
        <w:noProof/>
      </w:rPr>
      <w:fldChar w:fldCharType="end"/>
    </w:r>
  </w:p>
  <w:p w14:paraId="03F4D7E7" w14:textId="5F60828A" w:rsidR="00B840C5" w:rsidRPr="004B7B58" w:rsidRDefault="00864B44" w:rsidP="004418ED">
    <w:pPr>
      <w:pStyle w:val="IPSO-LayoutDate-Box"/>
      <w:framePr w:wrap="around" w:hAnchor="page" w:x="7939" w:y="-183"/>
    </w:pPr>
    <w:r>
      <w:fldChar w:fldCharType="begin"/>
    </w:r>
    <w:r>
      <w:instrText xml:space="preserve"> DATE  \@ "dd.MM.yyyy"  \* MERGEFORMAT </w:instrText>
    </w:r>
    <w:r>
      <w:fldChar w:fldCharType="separate"/>
    </w:r>
    <w:r w:rsidR="008F12E2">
      <w:t>24.02.2023</w:t>
    </w:r>
    <w:r>
      <w:fldChar w:fldCharType="end"/>
    </w:r>
  </w:p>
  <w:p w14:paraId="630B7409" w14:textId="77777777" w:rsidR="00B840C5" w:rsidRPr="004B7B58" w:rsidRDefault="00B840C5" w:rsidP="00986222">
    <w:pPr>
      <w:pStyle w:val="IPSO-LayoutPaging-Box"/>
      <w:framePr w:wrap="around"/>
    </w:pPr>
    <w:r w:rsidRPr="004B7B58">
      <w:fldChar w:fldCharType="begin"/>
    </w:r>
    <w:r w:rsidRPr="004B7B58">
      <w:instrText xml:space="preserve"> PAGE   \* MERGEFORMAT </w:instrText>
    </w:r>
    <w:r w:rsidRPr="004B7B58">
      <w:fldChar w:fldCharType="separate"/>
    </w:r>
    <w:r w:rsidRPr="004B7B58">
      <w:t>1</w:t>
    </w:r>
    <w:r w:rsidRPr="004B7B58">
      <w:fldChar w:fldCharType="end"/>
    </w:r>
    <w:r w:rsidRPr="004B7B58">
      <w:t>/</w:t>
    </w:r>
    <w:fldSimple w:instr="NUMPAGES   \* MERGEFORMAT">
      <w:r w:rsidRPr="004B7B58">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E22F8" w14:textId="77777777" w:rsidR="00B840C5" w:rsidRPr="00590D30" w:rsidRDefault="00B840C5" w:rsidP="00FA66F5">
    <w:pPr>
      <w:pStyle w:val="Fuzeile"/>
      <w:rPr>
        <w:color w:val="009CC3" w:themeColor="accent2"/>
      </w:rPr>
    </w:pPr>
  </w:p>
  <w:p w14:paraId="76C03DDC" w14:textId="77777777" w:rsidR="00B840C5" w:rsidRDefault="00B840C5" w:rsidP="00FA66F5">
    <w:pPr>
      <w:pStyle w:val="IPSO-LayoutBildungsmarkenPage1"/>
    </w:pPr>
    <w:r w:rsidRPr="00291E6A">
      <w:t xml:space="preserve">ipso! </w:t>
    </w:r>
    <w:r w:rsidRPr="00FA66F5">
      <w:t>Bildungsmarken</w:t>
    </w:r>
  </w:p>
  <w:p w14:paraId="481222D9" w14:textId="77777777" w:rsidR="00B840C5" w:rsidRPr="00590D30" w:rsidRDefault="00FA66F5" w:rsidP="00FA66F5">
    <w:pPr>
      <w:pStyle w:val="Fuzeile"/>
      <w:rPr>
        <w:color w:val="009CC3" w:themeColor="accent2"/>
      </w:rPr>
    </w:pPr>
    <w:r>
      <w:rPr>
        <w:noProof/>
      </w:rPr>
      <w:drawing>
        <wp:inline distT="0" distB="0" distL="0" distR="0" wp14:anchorId="3FC588E2" wp14:editId="18210C16">
          <wp:extent cx="6105614" cy="180474"/>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rotWithShape="1">
                  <a:blip r:embed="rId1">
                    <a:lum bright="100000"/>
                    <a:extLst>
                      <a:ext uri="{28A0092B-C50C-407E-A947-70E740481C1C}">
                        <a14:useLocalDpi xmlns:a14="http://schemas.microsoft.com/office/drawing/2010/main" val="0"/>
                      </a:ext>
                    </a:extLst>
                  </a:blip>
                  <a:srcRect t="1" b="38996"/>
                  <a:stretch/>
                </pic:blipFill>
                <pic:spPr bwMode="auto">
                  <a:xfrm>
                    <a:off x="0" y="0"/>
                    <a:ext cx="6120130" cy="18090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22C3C" w14:textId="77777777" w:rsidR="003A40AC" w:rsidRDefault="003A40AC" w:rsidP="00E324AA">
      <w:pPr>
        <w:spacing w:line="240" w:lineRule="auto"/>
      </w:pPr>
      <w:r>
        <w:separator/>
      </w:r>
    </w:p>
  </w:footnote>
  <w:footnote w:type="continuationSeparator" w:id="0">
    <w:p w14:paraId="6CE5FFCE" w14:textId="77777777" w:rsidR="003A40AC" w:rsidRDefault="003A40AC" w:rsidP="00E324AA">
      <w:pPr>
        <w:spacing w:line="240" w:lineRule="auto"/>
      </w:pPr>
      <w:r>
        <w:continuationSeparator/>
      </w:r>
    </w:p>
  </w:footnote>
  <w:footnote w:type="continuationNotice" w:id="1">
    <w:p w14:paraId="0B976F51" w14:textId="77777777" w:rsidR="003A40AC" w:rsidRDefault="003A40A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DC1C6" w14:textId="77777777" w:rsidR="00B840C5" w:rsidRPr="008A5892" w:rsidRDefault="00B840C5" w:rsidP="00FC269C">
    <w:pPr>
      <w:pStyle w:val="IPSO-LayoutLogo-Box"/>
      <w:framePr w:wrap="notBeside"/>
    </w:pPr>
    <w:r>
      <w:drawing>
        <wp:inline distT="0" distB="0" distL="0" distR="0" wp14:anchorId="5E30E9D2" wp14:editId="1586F376">
          <wp:extent cx="1800225" cy="391160"/>
          <wp:effectExtent l="0" t="0" r="9525" b="889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1">
                    <a:extLst>
                      <a:ext uri="{28A0092B-C50C-407E-A947-70E740481C1C}">
                        <a14:useLocalDpi xmlns:a14="http://schemas.microsoft.com/office/drawing/2010/main" val="0"/>
                      </a:ext>
                    </a:extLst>
                  </a:blip>
                  <a:stretch>
                    <a:fillRect/>
                  </a:stretch>
                </pic:blipFill>
                <pic:spPr>
                  <a:xfrm>
                    <a:off x="0" y="0"/>
                    <a:ext cx="1800225" cy="391160"/>
                  </a:xfrm>
                  <a:prstGeom prst="rect">
                    <a:avLst/>
                  </a:prstGeom>
                </pic:spPr>
              </pic:pic>
            </a:graphicData>
          </a:graphic>
        </wp:inline>
      </w:drawing>
    </w:r>
  </w:p>
  <w:p w14:paraId="238F9954" w14:textId="77777777" w:rsidR="00B840C5" w:rsidRPr="00FA66F5" w:rsidRDefault="00B840C5" w:rsidP="00A15B67">
    <w:pPr>
      <w:rPr>
        <w:color w:val="FFFFFF" w:themeColor="background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C6A06" w14:textId="77777777" w:rsidR="00B840C5" w:rsidRDefault="00B840C5" w:rsidP="00FC269C">
    <w:pPr>
      <w:pStyle w:val="IPSO-LayoutLogo-Box"/>
      <w:framePr w:wrap="notBeside"/>
    </w:pPr>
    <w:r>
      <w:drawing>
        <wp:inline distT="0" distB="0" distL="0" distR="0" wp14:anchorId="7536A4FF" wp14:editId="4C64AE24">
          <wp:extent cx="1798563" cy="391160"/>
          <wp:effectExtent l="0" t="0" r="0" b="889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1">
                    <a:extLst>
                      <a:ext uri="{28A0092B-C50C-407E-A947-70E740481C1C}">
                        <a14:useLocalDpi xmlns:a14="http://schemas.microsoft.com/office/drawing/2010/main" val="0"/>
                      </a:ext>
                    </a:extLst>
                  </a:blip>
                  <a:stretch>
                    <a:fillRect/>
                  </a:stretch>
                </pic:blipFill>
                <pic:spPr>
                  <a:xfrm>
                    <a:off x="0" y="0"/>
                    <a:ext cx="1798563" cy="391160"/>
                  </a:xfrm>
                  <a:prstGeom prst="rect">
                    <a:avLst/>
                  </a:prstGeom>
                </pic:spPr>
              </pic:pic>
            </a:graphicData>
          </a:graphic>
        </wp:inline>
      </w:drawing>
    </w:r>
  </w:p>
  <w:p w14:paraId="15BC3642" w14:textId="77777777" w:rsidR="00B840C5" w:rsidRPr="00590D30" w:rsidRDefault="00FA66F5" w:rsidP="00A15B67">
    <w:pPr>
      <w:rPr>
        <w:color w:val="009CC3" w:themeColor="accent2"/>
      </w:rPr>
    </w:pPr>
    <w:r w:rsidRPr="00590D30">
      <w:rPr>
        <w:noProof/>
        <w:color w:val="009CC3" w:themeColor="accent2"/>
      </w:rPr>
      <mc:AlternateContent>
        <mc:Choice Requires="wpg">
          <w:drawing>
            <wp:anchor distT="0" distB="0" distL="114300" distR="114300" simplePos="0" relativeHeight="251658241" behindDoc="1" locked="0" layoutInCell="1" allowOverlap="1" wp14:anchorId="4D797D4F" wp14:editId="48C91E8F">
              <wp:simplePos x="0" y="0"/>
              <wp:positionH relativeFrom="page">
                <wp:posOffset>1002665</wp:posOffset>
              </wp:positionH>
              <wp:positionV relativeFrom="paragraph">
                <wp:posOffset>1566373</wp:posOffset>
              </wp:positionV>
              <wp:extent cx="1141200" cy="5688000"/>
              <wp:effectExtent l="0" t="0" r="1905" b="8255"/>
              <wp:wrapNone/>
              <wp:docPr id="33" name="Gruppieren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1200" cy="5688000"/>
                        <a:chOff x="0" y="0"/>
                        <a:chExt cx="648000" cy="3224450"/>
                      </a:xfrm>
                    </wpg:grpSpPr>
                    <wps:wsp>
                      <wps:cNvPr id="42" name="Rechteck 42"/>
                      <wps:cNvSpPr/>
                      <wps:spPr>
                        <a:xfrm>
                          <a:off x="71972" y="0"/>
                          <a:ext cx="504056" cy="216056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Ellipse 45"/>
                      <wps:cNvSpPr/>
                      <wps:spPr>
                        <a:xfrm>
                          <a:off x="0" y="2576450"/>
                          <a:ext cx="648000" cy="648000"/>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824423F">
            <v:group id="Gruppieren 15" style="position:absolute;margin-left:78.95pt;margin-top:123.35pt;width:89.85pt;height:447.85pt;z-index:-251656192;mso-position-horizontal-relative:page" coordsize="6480,32244" o:spid="_x0000_s1026" w14:anchorId="053987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">
              <o:lock v:ext="edit" aspectratio="t"/>
              <v:rect id="Rechteck 42" style="position:absolute;left:719;width:5041;height:21605;visibility:visible;mso-wrap-style:square;v-text-anchor:middle" o:spid="_x0000_s1027" fillcolor="#cdda44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"/>
              <v:oval id="Ellipse 45" style="position:absolute;top:25764;width:6480;height:6480;visibility:visible;mso-wrap-style:square;v-text-anchor:middle" o:spid="_x0000_s1028" fillcolor="#cdda44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"/>
              <w10:wrap anchorx="page"/>
            </v:group>
          </w:pict>
        </mc:Fallback>
      </mc:AlternateContent>
    </w:r>
    <w:r w:rsidRPr="00590D30">
      <w:rPr>
        <w:noProof/>
        <w:color w:val="009CC3" w:themeColor="accent2"/>
      </w:rPr>
      <mc:AlternateContent>
        <mc:Choice Requires="wps">
          <w:drawing>
            <wp:anchor distT="0" distB="0" distL="114300" distR="114300" simplePos="0" relativeHeight="251658240" behindDoc="1" locked="1" layoutInCell="1" allowOverlap="1" wp14:anchorId="66A62C23" wp14:editId="0FF832E7">
              <wp:simplePos x="0" y="0"/>
              <wp:positionH relativeFrom="page">
                <wp:align>left</wp:align>
              </wp:positionH>
              <wp:positionV relativeFrom="page">
                <wp:align>top</wp:align>
              </wp:positionV>
              <wp:extent cx="7560000" cy="10692000"/>
              <wp:effectExtent l="0" t="0" r="3175" b="0"/>
              <wp:wrapNone/>
              <wp:docPr id="26" name="Rechteck 26"/>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8B38205">
            <v:rect id="Rechteck 26" style="position:absolute;margin-left:0;margin-top:0;width:595.3pt;height:841.9pt;z-index:-25165721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009cc3 [3205]" stroked="f" strokeweight=".5pt" w14:anchorId="517BD5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&#1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1A13D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AB672D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CA426C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EB24FC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5AAB67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06A93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14CF3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23AB16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E4846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C960C2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F4D42F7"/>
    <w:multiLevelType w:val="multilevel"/>
    <w:tmpl w:val="ACA2542E"/>
    <w:styleLink w:val="List-Heading-PL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1077"/>
        </w:tabs>
        <w:ind w:left="1077" w:hanging="1077"/>
      </w:pPr>
      <w:rPr>
        <w:rFonts w:hint="default"/>
      </w:rPr>
    </w:lvl>
    <w:lvl w:ilvl="4">
      <w:start w:val="1"/>
      <w:numFmt w:val="none"/>
      <w:lvlText w:val=""/>
      <w:lvlJc w:val="left"/>
      <w:pPr>
        <w:tabs>
          <w:tab w:val="num" w:pos="1440"/>
        </w:tabs>
        <w:ind w:left="1440" w:hanging="1440"/>
      </w:pPr>
      <w:rPr>
        <w:rFonts w:hint="default"/>
      </w:rPr>
    </w:lvl>
    <w:lvl w:ilvl="5">
      <w:start w:val="1"/>
      <w:numFmt w:val="none"/>
      <w:lvlText w:val=""/>
      <w:lvlJc w:val="left"/>
      <w:pPr>
        <w:tabs>
          <w:tab w:val="num" w:pos="1440"/>
        </w:tabs>
        <w:ind w:left="1440" w:hanging="1440"/>
      </w:pPr>
      <w:rPr>
        <w:rFonts w:hint="default"/>
      </w:rPr>
    </w:lvl>
    <w:lvl w:ilvl="6">
      <w:start w:val="1"/>
      <w:numFmt w:val="none"/>
      <w:lvlText w:val=""/>
      <w:lvlJc w:val="left"/>
      <w:pPr>
        <w:tabs>
          <w:tab w:val="num" w:pos="1797"/>
        </w:tabs>
        <w:ind w:left="1797" w:hanging="1797"/>
      </w:pPr>
      <w:rPr>
        <w:rFonts w:hint="default"/>
      </w:rPr>
    </w:lvl>
    <w:lvl w:ilvl="7">
      <w:start w:val="1"/>
      <w:numFmt w:val="none"/>
      <w:lvlText w:val=""/>
      <w:lvlJc w:val="left"/>
      <w:pPr>
        <w:tabs>
          <w:tab w:val="num" w:pos="1797"/>
        </w:tabs>
        <w:ind w:left="1797" w:hanging="1797"/>
      </w:pPr>
      <w:rPr>
        <w:rFonts w:hint="default"/>
      </w:rPr>
    </w:lvl>
    <w:lvl w:ilvl="8">
      <w:start w:val="1"/>
      <w:numFmt w:val="none"/>
      <w:lvlText w:val=""/>
      <w:lvlJc w:val="left"/>
      <w:pPr>
        <w:tabs>
          <w:tab w:val="num" w:pos="2160"/>
        </w:tabs>
        <w:ind w:left="2160" w:hanging="2160"/>
      </w:pPr>
      <w:rPr>
        <w:rFonts w:hint="default"/>
      </w:rPr>
    </w:lvl>
  </w:abstractNum>
  <w:abstractNum w:abstractNumId="11" w15:restartNumberingAfterBreak="0">
    <w:nsid w:val="0F735BB5"/>
    <w:multiLevelType w:val="multilevel"/>
    <w:tmpl w:val="71485B20"/>
    <w:styleLink w:val="List-Lettering"/>
    <w:lvl w:ilvl="0">
      <w:start w:val="1"/>
      <w:numFmt w:val="lowerLetter"/>
      <w:pStyle w:val="Lettering1IPSO"/>
      <w:lvlText w:val="%1)"/>
      <w:lvlJc w:val="left"/>
      <w:pPr>
        <w:ind w:left="357" w:hanging="357"/>
      </w:pPr>
      <w:rPr>
        <w:rFonts w:hint="default"/>
        <w:color w:val="auto"/>
        <w:u w:color="FFFFFF" w:themeColor="background2"/>
        <w:vertAlign w:val="baseline"/>
      </w:rPr>
    </w:lvl>
    <w:lvl w:ilvl="1">
      <w:start w:val="1"/>
      <w:numFmt w:val="lowerLetter"/>
      <w:pStyle w:val="Lettering2IPSO"/>
      <w:lvlText w:val="%2)"/>
      <w:lvlJc w:val="left"/>
      <w:pPr>
        <w:ind w:left="720" w:hanging="363"/>
      </w:pPr>
      <w:rPr>
        <w:rFonts w:hint="default"/>
      </w:rPr>
    </w:lvl>
    <w:lvl w:ilvl="2">
      <w:start w:val="1"/>
      <w:numFmt w:val="lowerLetter"/>
      <w:pStyle w:val="Lettering3IPSO"/>
      <w:lvlText w:val="%3)"/>
      <w:lvlJc w:val="left"/>
      <w:pPr>
        <w:ind w:left="1071" w:hanging="351"/>
      </w:pPr>
      <w:rPr>
        <w:rFonts w:hint="default"/>
      </w:rPr>
    </w:lvl>
    <w:lvl w:ilvl="3">
      <w:start w:val="1"/>
      <w:numFmt w:val="lowerLetter"/>
      <w:lvlText w:val="%4)"/>
      <w:lvlJc w:val="left"/>
      <w:pPr>
        <w:ind w:left="1440" w:hanging="369"/>
      </w:pPr>
      <w:rPr>
        <w:rFonts w:hint="default"/>
      </w:rPr>
    </w:lvl>
    <w:lvl w:ilvl="4">
      <w:start w:val="1"/>
      <w:numFmt w:val="lowerLetter"/>
      <w:lvlText w:val="%5)"/>
      <w:lvlJc w:val="left"/>
      <w:pPr>
        <w:ind w:left="1797" w:hanging="357"/>
      </w:pPr>
      <w:rPr>
        <w:rFonts w:hint="default"/>
      </w:rPr>
    </w:lvl>
    <w:lvl w:ilvl="5">
      <w:start w:val="1"/>
      <w:numFmt w:val="lowerLetter"/>
      <w:lvlText w:val="%6)"/>
      <w:lvlJc w:val="left"/>
      <w:pPr>
        <w:ind w:left="2160" w:hanging="363"/>
      </w:pPr>
      <w:rPr>
        <w:rFonts w:hint="default"/>
      </w:rPr>
    </w:lvl>
    <w:lvl w:ilvl="6">
      <w:start w:val="1"/>
      <w:numFmt w:val="lowerLetter"/>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Letter"/>
      <w:lvlText w:val="%9)"/>
      <w:lvlJc w:val="left"/>
      <w:pPr>
        <w:ind w:left="3238" w:hanging="358"/>
      </w:pPr>
      <w:rPr>
        <w:rFonts w:hint="default"/>
      </w:rPr>
    </w:lvl>
  </w:abstractNum>
  <w:abstractNum w:abstractNumId="12" w15:restartNumberingAfterBreak="0">
    <w:nsid w:val="12462DF0"/>
    <w:multiLevelType w:val="multilevel"/>
    <w:tmpl w:val="757CAFB4"/>
    <w:numStyleLink w:val="List-Bullet"/>
  </w:abstractNum>
  <w:abstractNum w:abstractNumId="13" w15:restartNumberingAfterBreak="0">
    <w:nsid w:val="1B6D50E9"/>
    <w:multiLevelType w:val="multilevel"/>
    <w:tmpl w:val="F1D2884C"/>
    <w:styleLink w:val="List-Table"/>
    <w:lvl w:ilvl="0">
      <w:start w:val="1"/>
      <w:numFmt w:val="bullet"/>
      <w:pStyle w:val="Table-Aufzhlung1IPSO"/>
      <w:lvlText w:val=""/>
      <w:lvlJc w:val="left"/>
      <w:pPr>
        <w:ind w:left="227" w:hanging="227"/>
      </w:pPr>
      <w:rPr>
        <w:rFonts w:ascii="Symbol" w:hAnsi="Symbol" w:hint="default"/>
      </w:rPr>
    </w:lvl>
    <w:lvl w:ilvl="1">
      <w:start w:val="1"/>
      <w:numFmt w:val="bullet"/>
      <w:pStyle w:val="Table-Aufzhlung2IPSO"/>
      <w:lvlText w:val=""/>
      <w:lvlJc w:val="left"/>
      <w:pPr>
        <w:ind w:left="454" w:hanging="227"/>
      </w:pPr>
      <w:rPr>
        <w:rFonts w:ascii="Symbol" w:hAnsi="Symbol" w:hint="default"/>
      </w:rPr>
    </w:lvl>
    <w:lvl w:ilvl="2">
      <w:start w:val="1"/>
      <w:numFmt w:val="decimal"/>
      <w:pStyle w:val="Table-Numbering1IPSO"/>
      <w:lvlText w:val="%3."/>
      <w:lvlJc w:val="left"/>
      <w:pPr>
        <w:ind w:left="227" w:hanging="227"/>
      </w:pPr>
      <w:rPr>
        <w:rFonts w:hint="default"/>
      </w:rPr>
    </w:lvl>
    <w:lvl w:ilvl="3">
      <w:start w:val="1"/>
      <w:numFmt w:val="decimal"/>
      <w:pStyle w:val="Table-Numbering2IPSO"/>
      <w:lvlText w:val="%4."/>
      <w:lvlJc w:val="left"/>
      <w:pPr>
        <w:ind w:left="454" w:hanging="227"/>
      </w:pPr>
      <w:rPr>
        <w:rFonts w:hint="default"/>
      </w:rPr>
    </w:lvl>
    <w:lvl w:ilvl="4">
      <w:start w:val="1"/>
      <w:numFmt w:val="lowerLetter"/>
      <w:pStyle w:val="Table-Lettering1IPSO"/>
      <w:lvlText w:val="%5)"/>
      <w:lvlJc w:val="left"/>
      <w:pPr>
        <w:ind w:left="227" w:hanging="227"/>
      </w:pPr>
      <w:rPr>
        <w:rFonts w:hint="default"/>
      </w:rPr>
    </w:lvl>
    <w:lvl w:ilvl="5">
      <w:start w:val="1"/>
      <w:numFmt w:val="lowerLetter"/>
      <w:pStyle w:val="Table-Lettering2IPSO"/>
      <w:lvlText w:val="%6)"/>
      <w:lvlJc w:val="left"/>
      <w:pPr>
        <w:ind w:left="454" w:hanging="227"/>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1D161C55"/>
    <w:multiLevelType w:val="multilevel"/>
    <w:tmpl w:val="757CAFB4"/>
    <w:styleLink w:val="List-Bullet"/>
    <w:lvl w:ilvl="0">
      <w:start w:val="1"/>
      <w:numFmt w:val="bullet"/>
      <w:pStyle w:val="Aufzhlung1IPSO"/>
      <w:lvlText w:val=""/>
      <w:lvlJc w:val="left"/>
      <w:pPr>
        <w:ind w:left="357" w:hanging="357"/>
      </w:pPr>
      <w:rPr>
        <w:rFonts w:ascii="Symbol" w:hAnsi="Symbol" w:hint="default"/>
        <w:color w:val="auto"/>
      </w:rPr>
    </w:lvl>
    <w:lvl w:ilvl="1">
      <w:start w:val="1"/>
      <w:numFmt w:val="bullet"/>
      <w:pStyle w:val="Aufzhlung2IPSO"/>
      <w:lvlText w:val=""/>
      <w:lvlJc w:val="left"/>
      <w:pPr>
        <w:ind w:left="720" w:hanging="363"/>
      </w:pPr>
      <w:rPr>
        <w:rFonts w:ascii="Symbol" w:hAnsi="Symbol" w:hint="default"/>
        <w:color w:val="auto"/>
      </w:rPr>
    </w:lvl>
    <w:lvl w:ilvl="2">
      <w:start w:val="1"/>
      <w:numFmt w:val="bullet"/>
      <w:pStyle w:val="Aufzhlung3IPSO"/>
      <w:lvlText w:val=""/>
      <w:lvlJc w:val="left"/>
      <w:pPr>
        <w:ind w:left="1071" w:hanging="351"/>
      </w:pPr>
      <w:rPr>
        <w:rFonts w:ascii="Symbol" w:hAnsi="Symbol" w:hint="default"/>
        <w:color w:val="auto"/>
      </w:rPr>
    </w:lvl>
    <w:lvl w:ilvl="3">
      <w:start w:val="1"/>
      <w:numFmt w:val="bullet"/>
      <w:lvlText w:val="–"/>
      <w:lvlJc w:val="left"/>
      <w:pPr>
        <w:ind w:left="1440" w:hanging="369"/>
      </w:pPr>
      <w:rPr>
        <w:rFonts w:ascii="Times New Roman" w:hAnsi="Times New Roman" w:cs="Times New Roman" w:hint="default"/>
      </w:rPr>
    </w:lvl>
    <w:lvl w:ilvl="4">
      <w:start w:val="1"/>
      <w:numFmt w:val="bullet"/>
      <w:lvlText w:val="–"/>
      <w:lvlJc w:val="left"/>
      <w:pPr>
        <w:ind w:left="1797" w:hanging="357"/>
      </w:pPr>
      <w:rPr>
        <w:rFonts w:ascii="Times New Roman" w:hAnsi="Times New Roman" w:cs="Times New Roman" w:hint="default"/>
      </w:rPr>
    </w:lvl>
    <w:lvl w:ilvl="5">
      <w:start w:val="1"/>
      <w:numFmt w:val="bullet"/>
      <w:lvlText w:val="–"/>
      <w:lvlJc w:val="left"/>
      <w:pPr>
        <w:ind w:left="2160" w:hanging="363"/>
      </w:pPr>
      <w:rPr>
        <w:rFonts w:asciiTheme="minorHAnsi" w:hAnsiTheme="minorHAnsi" w:hint="default"/>
      </w:rPr>
    </w:lvl>
    <w:lvl w:ilvl="6">
      <w:start w:val="1"/>
      <w:numFmt w:val="bullet"/>
      <w:lvlText w:val="–"/>
      <w:lvlJc w:val="left"/>
      <w:pPr>
        <w:ind w:left="2517" w:hanging="357"/>
      </w:pPr>
      <w:rPr>
        <w:rFonts w:asciiTheme="minorHAnsi" w:hAnsiTheme="minorHAnsi" w:hint="default"/>
      </w:rPr>
    </w:lvl>
    <w:lvl w:ilvl="7">
      <w:start w:val="1"/>
      <w:numFmt w:val="bullet"/>
      <w:lvlText w:val="–"/>
      <w:lvlJc w:val="left"/>
      <w:pPr>
        <w:ind w:left="2880" w:hanging="363"/>
      </w:pPr>
      <w:rPr>
        <w:rFonts w:asciiTheme="minorHAnsi" w:hAnsiTheme="minorHAnsi" w:hint="default"/>
      </w:rPr>
    </w:lvl>
    <w:lvl w:ilvl="8">
      <w:start w:val="1"/>
      <w:numFmt w:val="bullet"/>
      <w:lvlText w:val="–"/>
      <w:lvlJc w:val="left"/>
      <w:pPr>
        <w:ind w:left="3238" w:hanging="358"/>
      </w:pPr>
      <w:rPr>
        <w:rFonts w:asciiTheme="minorHAnsi" w:hAnsiTheme="minorHAnsi" w:hint="default"/>
      </w:rPr>
    </w:lvl>
  </w:abstractNum>
  <w:abstractNum w:abstractNumId="15" w15:restartNumberingAfterBreak="0">
    <w:nsid w:val="23F524F9"/>
    <w:multiLevelType w:val="multilevel"/>
    <w:tmpl w:val="2E2A7E16"/>
    <w:styleLink w:val="List-Numbering"/>
    <w:lvl w:ilvl="0">
      <w:start w:val="1"/>
      <w:numFmt w:val="decimal"/>
      <w:pStyle w:val="Numbering1IPSO"/>
      <w:lvlText w:val="%1."/>
      <w:lvlJc w:val="left"/>
      <w:pPr>
        <w:ind w:left="357" w:hanging="357"/>
      </w:pPr>
      <w:rPr>
        <w:rFonts w:hint="default"/>
        <w:color w:val="auto"/>
        <w:u w:color="FFFFFF" w:themeColor="background2"/>
        <w:vertAlign w:val="baseline"/>
      </w:rPr>
    </w:lvl>
    <w:lvl w:ilvl="1">
      <w:start w:val="1"/>
      <w:numFmt w:val="decimal"/>
      <w:pStyle w:val="Numbering2IPSO"/>
      <w:lvlText w:val="%2."/>
      <w:lvlJc w:val="left"/>
      <w:pPr>
        <w:ind w:left="720" w:hanging="363"/>
      </w:pPr>
      <w:rPr>
        <w:rFonts w:hint="default"/>
      </w:rPr>
    </w:lvl>
    <w:lvl w:ilvl="2">
      <w:start w:val="1"/>
      <w:numFmt w:val="decimal"/>
      <w:pStyle w:val="Numbering3IPSO"/>
      <w:lvlText w:val="%3."/>
      <w:lvlJc w:val="left"/>
      <w:pPr>
        <w:ind w:left="1071" w:hanging="351"/>
      </w:pPr>
      <w:rPr>
        <w:rFonts w:hint="default"/>
      </w:rPr>
    </w:lvl>
    <w:lvl w:ilvl="3">
      <w:start w:val="1"/>
      <w:numFmt w:val="decimal"/>
      <w:lvlText w:val="%4."/>
      <w:lvlJc w:val="left"/>
      <w:pPr>
        <w:ind w:left="1440" w:hanging="369"/>
      </w:pPr>
      <w:rPr>
        <w:rFonts w:hint="default"/>
      </w:rPr>
    </w:lvl>
    <w:lvl w:ilvl="4">
      <w:start w:val="1"/>
      <w:numFmt w:val="decimal"/>
      <w:lvlText w:val="%5."/>
      <w:lvlJc w:val="left"/>
      <w:pPr>
        <w:ind w:left="1797" w:hanging="357"/>
      </w:pPr>
      <w:rPr>
        <w:rFonts w:hint="default"/>
      </w:rPr>
    </w:lvl>
    <w:lvl w:ilvl="5">
      <w:start w:val="1"/>
      <w:numFmt w:val="decimal"/>
      <w:lvlText w:val="%6."/>
      <w:lvlJc w:val="left"/>
      <w:pPr>
        <w:ind w:left="2160" w:hanging="363"/>
      </w:pPr>
      <w:rPr>
        <w:rFonts w:hint="default"/>
      </w:rPr>
    </w:lvl>
    <w:lvl w:ilvl="6">
      <w:start w:val="1"/>
      <w:numFmt w:val="decimal"/>
      <w:lvlText w:val="%7."/>
      <w:lvlJc w:val="left"/>
      <w:pPr>
        <w:ind w:left="2517" w:hanging="357"/>
      </w:pPr>
      <w:rPr>
        <w:rFonts w:hint="default"/>
      </w:rPr>
    </w:lvl>
    <w:lvl w:ilvl="7">
      <w:start w:val="1"/>
      <w:numFmt w:val="decimal"/>
      <w:lvlText w:val="%8."/>
      <w:lvlJc w:val="left"/>
      <w:pPr>
        <w:ind w:left="2880" w:hanging="363"/>
      </w:pPr>
      <w:rPr>
        <w:rFonts w:hint="default"/>
      </w:rPr>
    </w:lvl>
    <w:lvl w:ilvl="8">
      <w:start w:val="1"/>
      <w:numFmt w:val="decimal"/>
      <w:lvlText w:val="%9."/>
      <w:lvlJc w:val="left"/>
      <w:pPr>
        <w:ind w:left="3238" w:hanging="358"/>
      </w:pPr>
      <w:rPr>
        <w:rFonts w:hint="default"/>
      </w:rPr>
    </w:lvl>
  </w:abstractNum>
  <w:abstractNum w:abstractNumId="16" w15:restartNumberingAfterBreak="0">
    <w:nsid w:val="2A2A4E1D"/>
    <w:multiLevelType w:val="multilevel"/>
    <w:tmpl w:val="F1D2884C"/>
    <w:numStyleLink w:val="List-Table"/>
  </w:abstractNum>
  <w:abstractNum w:abstractNumId="17" w15:restartNumberingAfterBreak="0">
    <w:nsid w:val="34611F31"/>
    <w:multiLevelType w:val="multilevel"/>
    <w:tmpl w:val="F1D2884C"/>
    <w:numStyleLink w:val="List-Table"/>
  </w:abstractNum>
  <w:abstractNum w:abstractNumId="18" w15:restartNumberingAfterBreak="0">
    <w:nsid w:val="42882CC3"/>
    <w:multiLevelType w:val="multilevel"/>
    <w:tmpl w:val="E20C999C"/>
    <w:styleLink w:val="List-Heading"/>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72" w:hanging="1072"/>
      </w:pPr>
      <w:rPr>
        <w:rFonts w:hint="default"/>
      </w:rPr>
    </w:lvl>
    <w:lvl w:ilvl="4">
      <w:start w:val="1"/>
      <w:numFmt w:val="decimal"/>
      <w:lvlText w:val="%1.%2.%3.%4.%5"/>
      <w:lvlJc w:val="left"/>
      <w:pPr>
        <w:ind w:left="1072" w:hanging="1072"/>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797" w:hanging="1797"/>
      </w:pPr>
      <w:rPr>
        <w:rFonts w:hint="default"/>
      </w:rPr>
    </w:lvl>
    <w:lvl w:ilvl="8">
      <w:start w:val="1"/>
      <w:numFmt w:val="decimal"/>
      <w:lvlText w:val="%1.%2.%3.%4.%5.%6.%7.%8.%9"/>
      <w:lvlJc w:val="left"/>
      <w:pPr>
        <w:ind w:left="1797" w:hanging="1797"/>
      </w:pPr>
      <w:rPr>
        <w:rFonts w:hint="default"/>
      </w:rPr>
    </w:lvl>
  </w:abstractNum>
  <w:abstractNum w:abstractNumId="19" w15:restartNumberingAfterBreak="0">
    <w:nsid w:val="4A5271E0"/>
    <w:multiLevelType w:val="hybridMultilevel"/>
    <w:tmpl w:val="CE7ADB8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4C4119FE"/>
    <w:multiLevelType w:val="hybridMultilevel"/>
    <w:tmpl w:val="5CB02824"/>
    <w:lvl w:ilvl="0" w:tplc="E5DE2ACC">
      <w:start w:val="1"/>
      <w:numFmt w:val="bullet"/>
      <w:lvlText w:val=""/>
      <w:lvlJc w:val="left"/>
      <w:pPr>
        <w:ind w:left="357" w:hanging="35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E567EA7"/>
    <w:multiLevelType w:val="multilevel"/>
    <w:tmpl w:val="E20C999C"/>
    <w:lvl w:ilvl="0">
      <w:start w:val="1"/>
      <w:numFmt w:val="decimal"/>
      <w:pStyle w:val="berschrift1"/>
      <w:lvlText w:val="%1"/>
      <w:lvlJc w:val="left"/>
      <w:pPr>
        <w:ind w:left="720" w:hanging="720"/>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1072" w:hanging="1072"/>
      </w:pPr>
      <w:rPr>
        <w:rFonts w:hint="default"/>
      </w:rPr>
    </w:lvl>
    <w:lvl w:ilvl="4">
      <w:start w:val="1"/>
      <w:numFmt w:val="decimal"/>
      <w:pStyle w:val="berschrift5"/>
      <w:lvlText w:val="%1.%2.%3.%4.%5"/>
      <w:lvlJc w:val="left"/>
      <w:pPr>
        <w:ind w:left="1072" w:hanging="1072"/>
      </w:pPr>
      <w:rPr>
        <w:rFonts w:hint="default"/>
      </w:rPr>
    </w:lvl>
    <w:lvl w:ilvl="5">
      <w:start w:val="1"/>
      <w:numFmt w:val="decimal"/>
      <w:pStyle w:val="berschrift6"/>
      <w:lvlText w:val="%1.%2.%3.%4.%5.%6"/>
      <w:lvlJc w:val="left"/>
      <w:pPr>
        <w:ind w:left="1440" w:hanging="1440"/>
      </w:pPr>
      <w:rPr>
        <w:rFonts w:hint="default"/>
      </w:rPr>
    </w:lvl>
    <w:lvl w:ilvl="6">
      <w:start w:val="1"/>
      <w:numFmt w:val="decimal"/>
      <w:pStyle w:val="berschrift7"/>
      <w:lvlText w:val="%1.%2.%3.%4.%5.%6.%7"/>
      <w:lvlJc w:val="left"/>
      <w:pPr>
        <w:ind w:left="1440" w:hanging="1440"/>
      </w:pPr>
      <w:rPr>
        <w:rFonts w:hint="default"/>
      </w:rPr>
    </w:lvl>
    <w:lvl w:ilvl="7">
      <w:start w:val="1"/>
      <w:numFmt w:val="decimal"/>
      <w:pStyle w:val="berschrift8"/>
      <w:lvlText w:val="%1.%2.%3.%4.%5.%6.%7.%8"/>
      <w:lvlJc w:val="left"/>
      <w:pPr>
        <w:ind w:left="1797" w:hanging="1797"/>
      </w:pPr>
      <w:rPr>
        <w:rFonts w:hint="default"/>
      </w:rPr>
    </w:lvl>
    <w:lvl w:ilvl="8">
      <w:start w:val="1"/>
      <w:numFmt w:val="decimal"/>
      <w:pStyle w:val="berschrift9"/>
      <w:lvlText w:val="%1.%2.%3.%4.%5.%6.%7.%8.%9"/>
      <w:lvlJc w:val="left"/>
      <w:pPr>
        <w:ind w:left="1797" w:hanging="1797"/>
      </w:pPr>
      <w:rPr>
        <w:rFonts w:hint="default"/>
      </w:rPr>
    </w:lvl>
  </w:abstractNum>
  <w:abstractNum w:abstractNumId="22" w15:restartNumberingAfterBreak="0">
    <w:nsid w:val="501170D4"/>
    <w:multiLevelType w:val="hybridMultilevel"/>
    <w:tmpl w:val="C302C3F0"/>
    <w:lvl w:ilvl="0" w:tplc="130023E0">
      <w:start w:val="1"/>
      <w:numFmt w:val="lowerLetter"/>
      <w:pStyle w:val="Alphabetisch3PLA"/>
      <w:lvlText w:val="%1)"/>
      <w:lvlJc w:val="left"/>
      <w:pPr>
        <w:ind w:left="1077" w:hanging="357"/>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54352A96"/>
    <w:multiLevelType w:val="hybridMultilevel"/>
    <w:tmpl w:val="3C32AAE2"/>
    <w:lvl w:ilvl="0" w:tplc="A384AB68">
      <w:start w:val="1"/>
      <w:numFmt w:val="bullet"/>
      <w:lvlText w:val=""/>
      <w:lvlJc w:val="left"/>
      <w:pPr>
        <w:ind w:left="360" w:hanging="360"/>
      </w:pPr>
      <w:rPr>
        <w:rFonts w:ascii="Symbol" w:hAnsi="Symbol" w:hint="default"/>
        <w:color w:val="CDDA44"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4F03784"/>
    <w:multiLevelType w:val="multilevel"/>
    <w:tmpl w:val="757CAFB4"/>
    <w:numStyleLink w:val="List-Bullet"/>
  </w:abstractNum>
  <w:abstractNum w:abstractNumId="25" w15:restartNumberingAfterBreak="0">
    <w:nsid w:val="58156619"/>
    <w:multiLevelType w:val="hybridMultilevel"/>
    <w:tmpl w:val="236EBAA0"/>
    <w:lvl w:ilvl="0" w:tplc="645C893C">
      <w:start w:val="5"/>
      <w:numFmt w:val="bullet"/>
      <w:lvlText w:val="-"/>
      <w:lvlJc w:val="left"/>
      <w:pPr>
        <w:ind w:left="720" w:hanging="360"/>
      </w:pPr>
      <w:rPr>
        <w:rFonts w:ascii="Tahoma" w:eastAsiaTheme="minorHAnsi"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FBD300F"/>
    <w:multiLevelType w:val="multilevel"/>
    <w:tmpl w:val="757CAFB4"/>
    <w:numStyleLink w:val="List-Bullet"/>
  </w:abstractNum>
  <w:abstractNum w:abstractNumId="27" w15:restartNumberingAfterBreak="0">
    <w:nsid w:val="64B118CE"/>
    <w:multiLevelType w:val="hybridMultilevel"/>
    <w:tmpl w:val="ECF4D854"/>
    <w:lvl w:ilvl="0" w:tplc="5E7E64DC">
      <w:start w:val="8"/>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70D1A00"/>
    <w:multiLevelType w:val="multilevel"/>
    <w:tmpl w:val="757CAFB4"/>
    <w:numStyleLink w:val="List-Bullet"/>
  </w:abstractNum>
  <w:num w:numId="1" w16cid:durableId="86002242">
    <w:abstractNumId w:val="9"/>
  </w:num>
  <w:num w:numId="2" w16cid:durableId="814418056">
    <w:abstractNumId w:val="7"/>
  </w:num>
  <w:num w:numId="3" w16cid:durableId="548034070">
    <w:abstractNumId w:val="6"/>
  </w:num>
  <w:num w:numId="4" w16cid:durableId="1713917842">
    <w:abstractNumId w:val="5"/>
  </w:num>
  <w:num w:numId="5" w16cid:durableId="380326948">
    <w:abstractNumId w:val="4"/>
  </w:num>
  <w:num w:numId="6" w16cid:durableId="1452506338">
    <w:abstractNumId w:val="14"/>
  </w:num>
  <w:num w:numId="7" w16cid:durableId="1930887610">
    <w:abstractNumId w:val="11"/>
  </w:num>
  <w:num w:numId="8" w16cid:durableId="405038386">
    <w:abstractNumId w:val="8"/>
  </w:num>
  <w:num w:numId="9" w16cid:durableId="1922984671">
    <w:abstractNumId w:val="3"/>
  </w:num>
  <w:num w:numId="10" w16cid:durableId="1688602859">
    <w:abstractNumId w:val="2"/>
  </w:num>
  <w:num w:numId="11" w16cid:durableId="983435217">
    <w:abstractNumId w:val="1"/>
  </w:num>
  <w:num w:numId="12" w16cid:durableId="1384259114">
    <w:abstractNumId w:val="0"/>
  </w:num>
  <w:num w:numId="13" w16cid:durableId="1904900293">
    <w:abstractNumId w:val="18"/>
  </w:num>
  <w:num w:numId="14" w16cid:durableId="1216701376">
    <w:abstractNumId w:val="11"/>
  </w:num>
  <w:num w:numId="15" w16cid:durableId="623390508">
    <w:abstractNumId w:val="15"/>
  </w:num>
  <w:num w:numId="16" w16cid:durableId="500194367">
    <w:abstractNumId w:val="15"/>
  </w:num>
  <w:num w:numId="17" w16cid:durableId="1614633053">
    <w:abstractNumId w:val="21"/>
  </w:num>
  <w:num w:numId="18" w16cid:durableId="554893377">
    <w:abstractNumId w:val="13"/>
  </w:num>
  <w:num w:numId="19" w16cid:durableId="1616668241">
    <w:abstractNumId w:val="16"/>
  </w:num>
  <w:num w:numId="20" w16cid:durableId="812406444">
    <w:abstractNumId w:val="23"/>
  </w:num>
  <w:num w:numId="21" w16cid:durableId="1052463676">
    <w:abstractNumId w:val="28"/>
  </w:num>
  <w:num w:numId="22" w16cid:durableId="789834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9767567">
    <w:abstractNumId w:val="24"/>
  </w:num>
  <w:num w:numId="24" w16cid:durableId="164978934">
    <w:abstractNumId w:val="26"/>
  </w:num>
  <w:num w:numId="25" w16cid:durableId="1583220300">
    <w:abstractNumId w:val="12"/>
    <w:lvlOverride w:ilvl="0">
      <w:lvl w:ilvl="0">
        <w:start w:val="1"/>
        <w:numFmt w:val="bullet"/>
        <w:pStyle w:val="Aufzhlung1IPSO"/>
        <w:lvlText w:val=""/>
        <w:lvlJc w:val="left"/>
        <w:pPr>
          <w:ind w:left="357" w:hanging="357"/>
        </w:pPr>
        <w:rPr>
          <w:rFonts w:ascii="Symbol" w:hAnsi="Symbol" w:hint="default"/>
          <w:color w:val="auto"/>
        </w:rPr>
      </w:lvl>
    </w:lvlOverride>
    <w:lvlOverride w:ilvl="1">
      <w:lvl w:ilvl="1">
        <w:start w:val="1"/>
        <w:numFmt w:val="bullet"/>
        <w:pStyle w:val="Aufzhlung2IPSO"/>
        <w:lvlText w:val=""/>
        <w:lvlJc w:val="left"/>
        <w:pPr>
          <w:ind w:left="720" w:hanging="363"/>
        </w:pPr>
        <w:rPr>
          <w:rFonts w:ascii="Symbol" w:hAnsi="Symbol" w:hint="default"/>
          <w:color w:val="auto"/>
        </w:rPr>
      </w:lvl>
    </w:lvlOverride>
  </w:num>
  <w:num w:numId="26" w16cid:durableId="678775970">
    <w:abstractNumId w:val="20"/>
  </w:num>
  <w:num w:numId="27" w16cid:durableId="1692954549">
    <w:abstractNumId w:val="17"/>
  </w:num>
  <w:num w:numId="28" w16cid:durableId="1635453064">
    <w:abstractNumId w:val="22"/>
  </w:num>
  <w:num w:numId="29" w16cid:durableId="733892495">
    <w:abstractNumId w:val="10"/>
  </w:num>
  <w:num w:numId="30" w16cid:durableId="838303666">
    <w:abstractNumId w:val="19"/>
  </w:num>
  <w:num w:numId="31" w16cid:durableId="906650259">
    <w:abstractNumId w:val="27"/>
  </w:num>
  <w:num w:numId="32" w16cid:durableId="1422145086">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8A"/>
    <w:rsid w:val="00001B16"/>
    <w:rsid w:val="00004E18"/>
    <w:rsid w:val="00006524"/>
    <w:rsid w:val="00010C5D"/>
    <w:rsid w:val="0001165E"/>
    <w:rsid w:val="0001237F"/>
    <w:rsid w:val="0001324D"/>
    <w:rsid w:val="000141C2"/>
    <w:rsid w:val="00016DB6"/>
    <w:rsid w:val="000213B1"/>
    <w:rsid w:val="00026DA6"/>
    <w:rsid w:val="000313A1"/>
    <w:rsid w:val="00033095"/>
    <w:rsid w:val="00035C05"/>
    <w:rsid w:val="00046B63"/>
    <w:rsid w:val="00050A22"/>
    <w:rsid w:val="00053F2A"/>
    <w:rsid w:val="00057F46"/>
    <w:rsid w:val="000616BD"/>
    <w:rsid w:val="00063A66"/>
    <w:rsid w:val="000672B9"/>
    <w:rsid w:val="00073EE5"/>
    <w:rsid w:val="000746B9"/>
    <w:rsid w:val="00077BE5"/>
    <w:rsid w:val="000855C3"/>
    <w:rsid w:val="000863E3"/>
    <w:rsid w:val="0008700C"/>
    <w:rsid w:val="000917F9"/>
    <w:rsid w:val="00092179"/>
    <w:rsid w:val="0009435F"/>
    <w:rsid w:val="00097B3C"/>
    <w:rsid w:val="000A2442"/>
    <w:rsid w:val="000A2A80"/>
    <w:rsid w:val="000A2AF3"/>
    <w:rsid w:val="000A44A4"/>
    <w:rsid w:val="000A6FEC"/>
    <w:rsid w:val="000B53C5"/>
    <w:rsid w:val="000C47D2"/>
    <w:rsid w:val="000D2233"/>
    <w:rsid w:val="000E1F26"/>
    <w:rsid w:val="000F2E1E"/>
    <w:rsid w:val="000F4619"/>
    <w:rsid w:val="000F6670"/>
    <w:rsid w:val="00100F2B"/>
    <w:rsid w:val="0010169D"/>
    <w:rsid w:val="00104D22"/>
    <w:rsid w:val="0010677F"/>
    <w:rsid w:val="00106A65"/>
    <w:rsid w:val="0010735C"/>
    <w:rsid w:val="0011051F"/>
    <w:rsid w:val="001111C5"/>
    <w:rsid w:val="00113179"/>
    <w:rsid w:val="00113448"/>
    <w:rsid w:val="001136D4"/>
    <w:rsid w:val="001138C9"/>
    <w:rsid w:val="001162E2"/>
    <w:rsid w:val="00117C47"/>
    <w:rsid w:val="001204CB"/>
    <w:rsid w:val="001209BF"/>
    <w:rsid w:val="00121205"/>
    <w:rsid w:val="00140747"/>
    <w:rsid w:val="00143450"/>
    <w:rsid w:val="00150FD1"/>
    <w:rsid w:val="00171235"/>
    <w:rsid w:val="00174951"/>
    <w:rsid w:val="00174C2F"/>
    <w:rsid w:val="001750D4"/>
    <w:rsid w:val="0018104D"/>
    <w:rsid w:val="00195D12"/>
    <w:rsid w:val="001A0EB9"/>
    <w:rsid w:val="001A3AE4"/>
    <w:rsid w:val="001A55BF"/>
    <w:rsid w:val="001B0527"/>
    <w:rsid w:val="001B171E"/>
    <w:rsid w:val="001B5EA5"/>
    <w:rsid w:val="001B6B1D"/>
    <w:rsid w:val="001C2465"/>
    <w:rsid w:val="001C25F1"/>
    <w:rsid w:val="001C26A5"/>
    <w:rsid w:val="001C2A41"/>
    <w:rsid w:val="001D0E3F"/>
    <w:rsid w:val="001D157B"/>
    <w:rsid w:val="001D29A8"/>
    <w:rsid w:val="001D3944"/>
    <w:rsid w:val="001D5D02"/>
    <w:rsid w:val="001E013D"/>
    <w:rsid w:val="001E20CC"/>
    <w:rsid w:val="001E5869"/>
    <w:rsid w:val="001F38E7"/>
    <w:rsid w:val="001F46D5"/>
    <w:rsid w:val="001F702A"/>
    <w:rsid w:val="00201D36"/>
    <w:rsid w:val="0020318C"/>
    <w:rsid w:val="0020463B"/>
    <w:rsid w:val="00205CCD"/>
    <w:rsid w:val="00207C6B"/>
    <w:rsid w:val="00211D40"/>
    <w:rsid w:val="00211FDD"/>
    <w:rsid w:val="00213816"/>
    <w:rsid w:val="002159DE"/>
    <w:rsid w:val="00217C68"/>
    <w:rsid w:val="00221614"/>
    <w:rsid w:val="00221CF6"/>
    <w:rsid w:val="0022311C"/>
    <w:rsid w:val="0022379D"/>
    <w:rsid w:val="00225AC2"/>
    <w:rsid w:val="00237461"/>
    <w:rsid w:val="00242F10"/>
    <w:rsid w:val="00243232"/>
    <w:rsid w:val="0024692B"/>
    <w:rsid w:val="0025181A"/>
    <w:rsid w:val="00255BB7"/>
    <w:rsid w:val="002656C6"/>
    <w:rsid w:val="00266377"/>
    <w:rsid w:val="002669D7"/>
    <w:rsid w:val="00266C34"/>
    <w:rsid w:val="002675CB"/>
    <w:rsid w:val="00280DDE"/>
    <w:rsid w:val="00280E54"/>
    <w:rsid w:val="00291154"/>
    <w:rsid w:val="00291E6A"/>
    <w:rsid w:val="00293F5A"/>
    <w:rsid w:val="002973DB"/>
    <w:rsid w:val="00297AE3"/>
    <w:rsid w:val="002A04B6"/>
    <w:rsid w:val="002A2E60"/>
    <w:rsid w:val="002A3CC4"/>
    <w:rsid w:val="002A4331"/>
    <w:rsid w:val="002A7890"/>
    <w:rsid w:val="002A7D2D"/>
    <w:rsid w:val="002C21D5"/>
    <w:rsid w:val="002C46D5"/>
    <w:rsid w:val="002C7601"/>
    <w:rsid w:val="002D0C48"/>
    <w:rsid w:val="002D0E53"/>
    <w:rsid w:val="002D0F9E"/>
    <w:rsid w:val="002D188F"/>
    <w:rsid w:val="002D1EF6"/>
    <w:rsid w:val="002D24C8"/>
    <w:rsid w:val="002E1F5A"/>
    <w:rsid w:val="002E6F62"/>
    <w:rsid w:val="002E7AEE"/>
    <w:rsid w:val="00302DE6"/>
    <w:rsid w:val="00307D38"/>
    <w:rsid w:val="0031752F"/>
    <w:rsid w:val="0032075C"/>
    <w:rsid w:val="003210F3"/>
    <w:rsid w:val="003250A5"/>
    <w:rsid w:val="003254A1"/>
    <w:rsid w:val="00327845"/>
    <w:rsid w:val="00331FFC"/>
    <w:rsid w:val="0033201F"/>
    <w:rsid w:val="003327AF"/>
    <w:rsid w:val="003350C4"/>
    <w:rsid w:val="0034238B"/>
    <w:rsid w:val="00350395"/>
    <w:rsid w:val="0035292E"/>
    <w:rsid w:val="0035681D"/>
    <w:rsid w:val="00367DC6"/>
    <w:rsid w:val="00370DB5"/>
    <w:rsid w:val="00371124"/>
    <w:rsid w:val="003768D3"/>
    <w:rsid w:val="003776FF"/>
    <w:rsid w:val="00385E89"/>
    <w:rsid w:val="0038623D"/>
    <w:rsid w:val="003903C6"/>
    <w:rsid w:val="00390E75"/>
    <w:rsid w:val="003951CE"/>
    <w:rsid w:val="003974E0"/>
    <w:rsid w:val="00397630"/>
    <w:rsid w:val="003A40AC"/>
    <w:rsid w:val="003B0D2E"/>
    <w:rsid w:val="003B2105"/>
    <w:rsid w:val="003B3CBC"/>
    <w:rsid w:val="003B70C2"/>
    <w:rsid w:val="003C215C"/>
    <w:rsid w:val="003C62FF"/>
    <w:rsid w:val="003C6AE1"/>
    <w:rsid w:val="003C7DD9"/>
    <w:rsid w:val="003D04C8"/>
    <w:rsid w:val="003D7D85"/>
    <w:rsid w:val="003E0741"/>
    <w:rsid w:val="003E2CE0"/>
    <w:rsid w:val="003E2E84"/>
    <w:rsid w:val="003E553E"/>
    <w:rsid w:val="003F148A"/>
    <w:rsid w:val="003F40DB"/>
    <w:rsid w:val="003F4E2A"/>
    <w:rsid w:val="003F5700"/>
    <w:rsid w:val="004008DD"/>
    <w:rsid w:val="00406421"/>
    <w:rsid w:val="004117D3"/>
    <w:rsid w:val="004166EF"/>
    <w:rsid w:val="00420EE0"/>
    <w:rsid w:val="004214DD"/>
    <w:rsid w:val="00423D17"/>
    <w:rsid w:val="00435538"/>
    <w:rsid w:val="00437A33"/>
    <w:rsid w:val="004418ED"/>
    <w:rsid w:val="0044207B"/>
    <w:rsid w:val="00446C5C"/>
    <w:rsid w:val="00450089"/>
    <w:rsid w:val="0045094D"/>
    <w:rsid w:val="004561A2"/>
    <w:rsid w:val="00456341"/>
    <w:rsid w:val="004605F3"/>
    <w:rsid w:val="00464AE9"/>
    <w:rsid w:val="00465F16"/>
    <w:rsid w:val="00477AF6"/>
    <w:rsid w:val="00480A97"/>
    <w:rsid w:val="00481583"/>
    <w:rsid w:val="004835DC"/>
    <w:rsid w:val="004901FE"/>
    <w:rsid w:val="00490709"/>
    <w:rsid w:val="00491EC3"/>
    <w:rsid w:val="0049526D"/>
    <w:rsid w:val="0049699F"/>
    <w:rsid w:val="004972C3"/>
    <w:rsid w:val="004A464E"/>
    <w:rsid w:val="004A7CB0"/>
    <w:rsid w:val="004B0DF8"/>
    <w:rsid w:val="004B15D3"/>
    <w:rsid w:val="004B7B58"/>
    <w:rsid w:val="004D05EC"/>
    <w:rsid w:val="004D1292"/>
    <w:rsid w:val="004D5565"/>
    <w:rsid w:val="004E084B"/>
    <w:rsid w:val="004E183E"/>
    <w:rsid w:val="004E2178"/>
    <w:rsid w:val="004E222C"/>
    <w:rsid w:val="004E2A82"/>
    <w:rsid w:val="004E3B9F"/>
    <w:rsid w:val="004E7AB2"/>
    <w:rsid w:val="004E7DFE"/>
    <w:rsid w:val="004F2533"/>
    <w:rsid w:val="004F3F15"/>
    <w:rsid w:val="004F4640"/>
    <w:rsid w:val="004F6CB6"/>
    <w:rsid w:val="004F72E6"/>
    <w:rsid w:val="00501B64"/>
    <w:rsid w:val="00505CDC"/>
    <w:rsid w:val="005069AB"/>
    <w:rsid w:val="0051036F"/>
    <w:rsid w:val="0051145E"/>
    <w:rsid w:val="00511E41"/>
    <w:rsid w:val="00512A57"/>
    <w:rsid w:val="005163B0"/>
    <w:rsid w:val="0052139D"/>
    <w:rsid w:val="00522423"/>
    <w:rsid w:val="00522BA2"/>
    <w:rsid w:val="0052568E"/>
    <w:rsid w:val="00527B21"/>
    <w:rsid w:val="0053499A"/>
    <w:rsid w:val="0053572A"/>
    <w:rsid w:val="00535A90"/>
    <w:rsid w:val="00550D97"/>
    <w:rsid w:val="00551505"/>
    <w:rsid w:val="00551654"/>
    <w:rsid w:val="005565D8"/>
    <w:rsid w:val="00556AAD"/>
    <w:rsid w:val="00556B9E"/>
    <w:rsid w:val="0056314F"/>
    <w:rsid w:val="005650B7"/>
    <w:rsid w:val="005679C0"/>
    <w:rsid w:val="00570C3C"/>
    <w:rsid w:val="00571DA9"/>
    <w:rsid w:val="005723B0"/>
    <w:rsid w:val="005819AA"/>
    <w:rsid w:val="005840EF"/>
    <w:rsid w:val="00590D30"/>
    <w:rsid w:val="00592358"/>
    <w:rsid w:val="0059731B"/>
    <w:rsid w:val="005B1B10"/>
    <w:rsid w:val="005B326B"/>
    <w:rsid w:val="005B4BBF"/>
    <w:rsid w:val="005B5369"/>
    <w:rsid w:val="005B6DF7"/>
    <w:rsid w:val="005C603F"/>
    <w:rsid w:val="005C6F3E"/>
    <w:rsid w:val="005D442C"/>
    <w:rsid w:val="005D4A9C"/>
    <w:rsid w:val="005D7774"/>
    <w:rsid w:val="005E18F7"/>
    <w:rsid w:val="005E608C"/>
    <w:rsid w:val="005E7ABA"/>
    <w:rsid w:val="005F5B32"/>
    <w:rsid w:val="005F6EB3"/>
    <w:rsid w:val="005F70AC"/>
    <w:rsid w:val="006076CC"/>
    <w:rsid w:val="00634D51"/>
    <w:rsid w:val="00635B10"/>
    <w:rsid w:val="00637EEE"/>
    <w:rsid w:val="00637FD0"/>
    <w:rsid w:val="00642CFC"/>
    <w:rsid w:val="006562C1"/>
    <w:rsid w:val="006611BB"/>
    <w:rsid w:val="00662E42"/>
    <w:rsid w:val="006648B7"/>
    <w:rsid w:val="00665116"/>
    <w:rsid w:val="00672E24"/>
    <w:rsid w:val="00676A48"/>
    <w:rsid w:val="006813A6"/>
    <w:rsid w:val="00683423"/>
    <w:rsid w:val="00687F08"/>
    <w:rsid w:val="00692DBB"/>
    <w:rsid w:val="00693023"/>
    <w:rsid w:val="00696A85"/>
    <w:rsid w:val="00697351"/>
    <w:rsid w:val="006A0A7E"/>
    <w:rsid w:val="006A3008"/>
    <w:rsid w:val="006A3B0B"/>
    <w:rsid w:val="006A3C67"/>
    <w:rsid w:val="006A4246"/>
    <w:rsid w:val="006B05FB"/>
    <w:rsid w:val="006B09D1"/>
    <w:rsid w:val="006B103A"/>
    <w:rsid w:val="006B25E8"/>
    <w:rsid w:val="006C11FC"/>
    <w:rsid w:val="006C1293"/>
    <w:rsid w:val="006C2866"/>
    <w:rsid w:val="006C3B51"/>
    <w:rsid w:val="006C436B"/>
    <w:rsid w:val="006C5D16"/>
    <w:rsid w:val="006D3955"/>
    <w:rsid w:val="006D56BB"/>
    <w:rsid w:val="006D6A26"/>
    <w:rsid w:val="006D78F5"/>
    <w:rsid w:val="006E1111"/>
    <w:rsid w:val="006E2503"/>
    <w:rsid w:val="006E329B"/>
    <w:rsid w:val="006F3769"/>
    <w:rsid w:val="006F5A0B"/>
    <w:rsid w:val="006F7D9E"/>
    <w:rsid w:val="007043DA"/>
    <w:rsid w:val="00717699"/>
    <w:rsid w:val="00725F59"/>
    <w:rsid w:val="007356E6"/>
    <w:rsid w:val="00736382"/>
    <w:rsid w:val="007562CE"/>
    <w:rsid w:val="007625AC"/>
    <w:rsid w:val="00765596"/>
    <w:rsid w:val="007659EF"/>
    <w:rsid w:val="00766982"/>
    <w:rsid w:val="007742F6"/>
    <w:rsid w:val="00775670"/>
    <w:rsid w:val="00785252"/>
    <w:rsid w:val="0079211A"/>
    <w:rsid w:val="00792151"/>
    <w:rsid w:val="00793F9A"/>
    <w:rsid w:val="007A120E"/>
    <w:rsid w:val="007A1876"/>
    <w:rsid w:val="007A229D"/>
    <w:rsid w:val="007A4B2C"/>
    <w:rsid w:val="007A55DB"/>
    <w:rsid w:val="007B47F3"/>
    <w:rsid w:val="007C2A6E"/>
    <w:rsid w:val="007C3333"/>
    <w:rsid w:val="007C768D"/>
    <w:rsid w:val="007D09CA"/>
    <w:rsid w:val="007D154F"/>
    <w:rsid w:val="007D34D1"/>
    <w:rsid w:val="007D6D1C"/>
    <w:rsid w:val="007E1C89"/>
    <w:rsid w:val="007E5261"/>
    <w:rsid w:val="007E627C"/>
    <w:rsid w:val="007F03C8"/>
    <w:rsid w:val="007F48B1"/>
    <w:rsid w:val="007F77FB"/>
    <w:rsid w:val="008042A4"/>
    <w:rsid w:val="0080460E"/>
    <w:rsid w:val="0080699B"/>
    <w:rsid w:val="00810F4B"/>
    <w:rsid w:val="00811FBD"/>
    <w:rsid w:val="008169A8"/>
    <w:rsid w:val="00823086"/>
    <w:rsid w:val="008255E2"/>
    <w:rsid w:val="00833AE2"/>
    <w:rsid w:val="008343AB"/>
    <w:rsid w:val="00837897"/>
    <w:rsid w:val="008410E7"/>
    <w:rsid w:val="00850F2E"/>
    <w:rsid w:val="00854004"/>
    <w:rsid w:val="00855F1A"/>
    <w:rsid w:val="0085684C"/>
    <w:rsid w:val="00856E17"/>
    <w:rsid w:val="00860B9A"/>
    <w:rsid w:val="00862073"/>
    <w:rsid w:val="008626D2"/>
    <w:rsid w:val="00864B44"/>
    <w:rsid w:val="00864F44"/>
    <w:rsid w:val="00866337"/>
    <w:rsid w:val="00867FCC"/>
    <w:rsid w:val="00870628"/>
    <w:rsid w:val="008710D3"/>
    <w:rsid w:val="00874E29"/>
    <w:rsid w:val="008809AF"/>
    <w:rsid w:val="00883181"/>
    <w:rsid w:val="00885008"/>
    <w:rsid w:val="008877E7"/>
    <w:rsid w:val="0089238F"/>
    <w:rsid w:val="00892C33"/>
    <w:rsid w:val="008933F9"/>
    <w:rsid w:val="00895280"/>
    <w:rsid w:val="008A56D3"/>
    <w:rsid w:val="008A5892"/>
    <w:rsid w:val="008A7081"/>
    <w:rsid w:val="008B094A"/>
    <w:rsid w:val="008C2712"/>
    <w:rsid w:val="008C7253"/>
    <w:rsid w:val="008D202B"/>
    <w:rsid w:val="008D723D"/>
    <w:rsid w:val="008F07E2"/>
    <w:rsid w:val="008F0E8F"/>
    <w:rsid w:val="008F12E2"/>
    <w:rsid w:val="008F62D5"/>
    <w:rsid w:val="009011E2"/>
    <w:rsid w:val="00904D43"/>
    <w:rsid w:val="00905E64"/>
    <w:rsid w:val="009109BD"/>
    <w:rsid w:val="00914D47"/>
    <w:rsid w:val="00914F0E"/>
    <w:rsid w:val="009221D7"/>
    <w:rsid w:val="009229CC"/>
    <w:rsid w:val="009323CA"/>
    <w:rsid w:val="00935A56"/>
    <w:rsid w:val="009429DA"/>
    <w:rsid w:val="009429EF"/>
    <w:rsid w:val="009435A6"/>
    <w:rsid w:val="0094760F"/>
    <w:rsid w:val="00952E64"/>
    <w:rsid w:val="00964F9D"/>
    <w:rsid w:val="009666BB"/>
    <w:rsid w:val="00971ACF"/>
    <w:rsid w:val="009838DD"/>
    <w:rsid w:val="00986222"/>
    <w:rsid w:val="009868F1"/>
    <w:rsid w:val="009869BF"/>
    <w:rsid w:val="00987B0D"/>
    <w:rsid w:val="00987BF1"/>
    <w:rsid w:val="009920E7"/>
    <w:rsid w:val="00994BC7"/>
    <w:rsid w:val="00997394"/>
    <w:rsid w:val="009A281E"/>
    <w:rsid w:val="009A33BA"/>
    <w:rsid w:val="009B686C"/>
    <w:rsid w:val="009B786F"/>
    <w:rsid w:val="009C1DCC"/>
    <w:rsid w:val="009C64D1"/>
    <w:rsid w:val="009D66E5"/>
    <w:rsid w:val="009E45D9"/>
    <w:rsid w:val="009E667B"/>
    <w:rsid w:val="009F4685"/>
    <w:rsid w:val="009F4CC1"/>
    <w:rsid w:val="00A00073"/>
    <w:rsid w:val="00A00B33"/>
    <w:rsid w:val="00A064C9"/>
    <w:rsid w:val="00A0727E"/>
    <w:rsid w:val="00A113AC"/>
    <w:rsid w:val="00A12905"/>
    <w:rsid w:val="00A152A4"/>
    <w:rsid w:val="00A159D5"/>
    <w:rsid w:val="00A15B67"/>
    <w:rsid w:val="00A22623"/>
    <w:rsid w:val="00A22BED"/>
    <w:rsid w:val="00A30DEC"/>
    <w:rsid w:val="00A32D8F"/>
    <w:rsid w:val="00A3424D"/>
    <w:rsid w:val="00A34F3C"/>
    <w:rsid w:val="00A3524C"/>
    <w:rsid w:val="00A3624E"/>
    <w:rsid w:val="00A413FF"/>
    <w:rsid w:val="00A42F2E"/>
    <w:rsid w:val="00A44291"/>
    <w:rsid w:val="00A47D29"/>
    <w:rsid w:val="00A50CB9"/>
    <w:rsid w:val="00A50D63"/>
    <w:rsid w:val="00A52262"/>
    <w:rsid w:val="00A52389"/>
    <w:rsid w:val="00A52B0A"/>
    <w:rsid w:val="00A57EB5"/>
    <w:rsid w:val="00A6245E"/>
    <w:rsid w:val="00A626A5"/>
    <w:rsid w:val="00A64B69"/>
    <w:rsid w:val="00A6632A"/>
    <w:rsid w:val="00A67B97"/>
    <w:rsid w:val="00A70E68"/>
    <w:rsid w:val="00A72B6F"/>
    <w:rsid w:val="00A74E0E"/>
    <w:rsid w:val="00A8343D"/>
    <w:rsid w:val="00A85F94"/>
    <w:rsid w:val="00A95562"/>
    <w:rsid w:val="00A957D8"/>
    <w:rsid w:val="00A968F4"/>
    <w:rsid w:val="00AA5BCF"/>
    <w:rsid w:val="00AA5FB3"/>
    <w:rsid w:val="00AA7A6E"/>
    <w:rsid w:val="00AB1753"/>
    <w:rsid w:val="00AB568B"/>
    <w:rsid w:val="00AC4E4A"/>
    <w:rsid w:val="00AD2474"/>
    <w:rsid w:val="00AD2BAE"/>
    <w:rsid w:val="00AD5E0C"/>
    <w:rsid w:val="00AD6CB4"/>
    <w:rsid w:val="00AE10A4"/>
    <w:rsid w:val="00AE5FCB"/>
    <w:rsid w:val="00AF15AF"/>
    <w:rsid w:val="00AF1AD1"/>
    <w:rsid w:val="00AF24D4"/>
    <w:rsid w:val="00AF7A7A"/>
    <w:rsid w:val="00B00330"/>
    <w:rsid w:val="00B02893"/>
    <w:rsid w:val="00B06CD9"/>
    <w:rsid w:val="00B072B8"/>
    <w:rsid w:val="00B12085"/>
    <w:rsid w:val="00B12438"/>
    <w:rsid w:val="00B15447"/>
    <w:rsid w:val="00B16EE2"/>
    <w:rsid w:val="00B22662"/>
    <w:rsid w:val="00B23945"/>
    <w:rsid w:val="00B2760C"/>
    <w:rsid w:val="00B316C7"/>
    <w:rsid w:val="00B3544F"/>
    <w:rsid w:val="00B36731"/>
    <w:rsid w:val="00B43053"/>
    <w:rsid w:val="00B46126"/>
    <w:rsid w:val="00B524A9"/>
    <w:rsid w:val="00B534A4"/>
    <w:rsid w:val="00B54063"/>
    <w:rsid w:val="00B544DC"/>
    <w:rsid w:val="00B6391E"/>
    <w:rsid w:val="00B654A7"/>
    <w:rsid w:val="00B74514"/>
    <w:rsid w:val="00B74690"/>
    <w:rsid w:val="00B77B9D"/>
    <w:rsid w:val="00B829B1"/>
    <w:rsid w:val="00B840C5"/>
    <w:rsid w:val="00B84BD3"/>
    <w:rsid w:val="00B857B3"/>
    <w:rsid w:val="00B85CFD"/>
    <w:rsid w:val="00B96B96"/>
    <w:rsid w:val="00B978F1"/>
    <w:rsid w:val="00B97CBC"/>
    <w:rsid w:val="00BA0690"/>
    <w:rsid w:val="00BA08D6"/>
    <w:rsid w:val="00BA0E27"/>
    <w:rsid w:val="00BA1564"/>
    <w:rsid w:val="00BA2224"/>
    <w:rsid w:val="00BA4CC2"/>
    <w:rsid w:val="00BA5311"/>
    <w:rsid w:val="00BA7ED7"/>
    <w:rsid w:val="00BB1EA0"/>
    <w:rsid w:val="00BB6428"/>
    <w:rsid w:val="00BB710D"/>
    <w:rsid w:val="00BB7D28"/>
    <w:rsid w:val="00BC4D4D"/>
    <w:rsid w:val="00BD3DBB"/>
    <w:rsid w:val="00BD64EF"/>
    <w:rsid w:val="00BE1877"/>
    <w:rsid w:val="00BE56ED"/>
    <w:rsid w:val="00BE5796"/>
    <w:rsid w:val="00BE59C6"/>
    <w:rsid w:val="00BE634A"/>
    <w:rsid w:val="00BF1200"/>
    <w:rsid w:val="00BF6E38"/>
    <w:rsid w:val="00C0016C"/>
    <w:rsid w:val="00C00944"/>
    <w:rsid w:val="00C01B65"/>
    <w:rsid w:val="00C024F4"/>
    <w:rsid w:val="00C0498A"/>
    <w:rsid w:val="00C05520"/>
    <w:rsid w:val="00C07C14"/>
    <w:rsid w:val="00C10E7A"/>
    <w:rsid w:val="00C20217"/>
    <w:rsid w:val="00C20E6E"/>
    <w:rsid w:val="00C22F07"/>
    <w:rsid w:val="00C23739"/>
    <w:rsid w:val="00C34F83"/>
    <w:rsid w:val="00C41293"/>
    <w:rsid w:val="00C43C16"/>
    <w:rsid w:val="00C4645C"/>
    <w:rsid w:val="00C56A04"/>
    <w:rsid w:val="00C57D92"/>
    <w:rsid w:val="00C60CEE"/>
    <w:rsid w:val="00C60F8B"/>
    <w:rsid w:val="00C61296"/>
    <w:rsid w:val="00C618B3"/>
    <w:rsid w:val="00C627AC"/>
    <w:rsid w:val="00C671C3"/>
    <w:rsid w:val="00C67350"/>
    <w:rsid w:val="00C673CF"/>
    <w:rsid w:val="00C6789F"/>
    <w:rsid w:val="00C67FE7"/>
    <w:rsid w:val="00C72082"/>
    <w:rsid w:val="00C72A84"/>
    <w:rsid w:val="00C756FF"/>
    <w:rsid w:val="00C80E55"/>
    <w:rsid w:val="00C83F82"/>
    <w:rsid w:val="00C90201"/>
    <w:rsid w:val="00C90730"/>
    <w:rsid w:val="00C93F72"/>
    <w:rsid w:val="00CB4168"/>
    <w:rsid w:val="00CB623F"/>
    <w:rsid w:val="00CB68A5"/>
    <w:rsid w:val="00CC1331"/>
    <w:rsid w:val="00CC1746"/>
    <w:rsid w:val="00CC59EF"/>
    <w:rsid w:val="00CC674B"/>
    <w:rsid w:val="00CD1589"/>
    <w:rsid w:val="00CD1F19"/>
    <w:rsid w:val="00CD3D61"/>
    <w:rsid w:val="00CD3FF1"/>
    <w:rsid w:val="00CD58F2"/>
    <w:rsid w:val="00CD6DF7"/>
    <w:rsid w:val="00CE47F1"/>
    <w:rsid w:val="00CF0235"/>
    <w:rsid w:val="00CF4305"/>
    <w:rsid w:val="00D0089B"/>
    <w:rsid w:val="00D00D92"/>
    <w:rsid w:val="00D0173A"/>
    <w:rsid w:val="00D068B8"/>
    <w:rsid w:val="00D07AE8"/>
    <w:rsid w:val="00D157F8"/>
    <w:rsid w:val="00D171AB"/>
    <w:rsid w:val="00D26EB0"/>
    <w:rsid w:val="00D31194"/>
    <w:rsid w:val="00D34D75"/>
    <w:rsid w:val="00D36883"/>
    <w:rsid w:val="00D36C33"/>
    <w:rsid w:val="00D416C0"/>
    <w:rsid w:val="00D51585"/>
    <w:rsid w:val="00D518FB"/>
    <w:rsid w:val="00D52688"/>
    <w:rsid w:val="00D564BF"/>
    <w:rsid w:val="00D57E18"/>
    <w:rsid w:val="00D624E3"/>
    <w:rsid w:val="00D71665"/>
    <w:rsid w:val="00D74463"/>
    <w:rsid w:val="00D74744"/>
    <w:rsid w:val="00D80E47"/>
    <w:rsid w:val="00D825AD"/>
    <w:rsid w:val="00D83224"/>
    <w:rsid w:val="00D86C1C"/>
    <w:rsid w:val="00D91733"/>
    <w:rsid w:val="00D91FFD"/>
    <w:rsid w:val="00D925C4"/>
    <w:rsid w:val="00D945E3"/>
    <w:rsid w:val="00D9704E"/>
    <w:rsid w:val="00DA3FCF"/>
    <w:rsid w:val="00DB1B4E"/>
    <w:rsid w:val="00DB1F82"/>
    <w:rsid w:val="00DB23CF"/>
    <w:rsid w:val="00DB2839"/>
    <w:rsid w:val="00DB2843"/>
    <w:rsid w:val="00DC1072"/>
    <w:rsid w:val="00DC1FA2"/>
    <w:rsid w:val="00DC3826"/>
    <w:rsid w:val="00DC73F3"/>
    <w:rsid w:val="00DD7A23"/>
    <w:rsid w:val="00DE6297"/>
    <w:rsid w:val="00DE6657"/>
    <w:rsid w:val="00DE7F0D"/>
    <w:rsid w:val="00DF538C"/>
    <w:rsid w:val="00E0160B"/>
    <w:rsid w:val="00E0689A"/>
    <w:rsid w:val="00E1208A"/>
    <w:rsid w:val="00E13603"/>
    <w:rsid w:val="00E176B9"/>
    <w:rsid w:val="00E17B75"/>
    <w:rsid w:val="00E20635"/>
    <w:rsid w:val="00E32192"/>
    <w:rsid w:val="00E324AA"/>
    <w:rsid w:val="00E32762"/>
    <w:rsid w:val="00E3317D"/>
    <w:rsid w:val="00E34BE4"/>
    <w:rsid w:val="00E3593E"/>
    <w:rsid w:val="00E35CEA"/>
    <w:rsid w:val="00E42381"/>
    <w:rsid w:val="00E434BF"/>
    <w:rsid w:val="00E46A45"/>
    <w:rsid w:val="00E51182"/>
    <w:rsid w:val="00E5306E"/>
    <w:rsid w:val="00E5438B"/>
    <w:rsid w:val="00E5518C"/>
    <w:rsid w:val="00E60FB2"/>
    <w:rsid w:val="00E678D3"/>
    <w:rsid w:val="00E82A38"/>
    <w:rsid w:val="00E91372"/>
    <w:rsid w:val="00E960D1"/>
    <w:rsid w:val="00EA108F"/>
    <w:rsid w:val="00EA6CEE"/>
    <w:rsid w:val="00EB45F2"/>
    <w:rsid w:val="00EC1DFB"/>
    <w:rsid w:val="00ED3D34"/>
    <w:rsid w:val="00ED5420"/>
    <w:rsid w:val="00ED745E"/>
    <w:rsid w:val="00EE233B"/>
    <w:rsid w:val="00EE4AB6"/>
    <w:rsid w:val="00EE7CF4"/>
    <w:rsid w:val="00EF2C6D"/>
    <w:rsid w:val="00EF6F64"/>
    <w:rsid w:val="00F02C00"/>
    <w:rsid w:val="00F046BC"/>
    <w:rsid w:val="00F04EC2"/>
    <w:rsid w:val="00F052E2"/>
    <w:rsid w:val="00F07EBF"/>
    <w:rsid w:val="00F1090F"/>
    <w:rsid w:val="00F13BEE"/>
    <w:rsid w:val="00F16623"/>
    <w:rsid w:val="00F16ED9"/>
    <w:rsid w:val="00F21B33"/>
    <w:rsid w:val="00F21C9F"/>
    <w:rsid w:val="00F21DEF"/>
    <w:rsid w:val="00F273E3"/>
    <w:rsid w:val="00F303AE"/>
    <w:rsid w:val="00F32140"/>
    <w:rsid w:val="00F325B0"/>
    <w:rsid w:val="00F3374D"/>
    <w:rsid w:val="00F3579C"/>
    <w:rsid w:val="00F42DE1"/>
    <w:rsid w:val="00F46D00"/>
    <w:rsid w:val="00F473CD"/>
    <w:rsid w:val="00F501A3"/>
    <w:rsid w:val="00F52CC8"/>
    <w:rsid w:val="00F61B3C"/>
    <w:rsid w:val="00F63007"/>
    <w:rsid w:val="00F70B44"/>
    <w:rsid w:val="00F70D9B"/>
    <w:rsid w:val="00F71ED8"/>
    <w:rsid w:val="00F7354C"/>
    <w:rsid w:val="00F81D12"/>
    <w:rsid w:val="00F82F99"/>
    <w:rsid w:val="00F95692"/>
    <w:rsid w:val="00F96A1E"/>
    <w:rsid w:val="00FA0BBE"/>
    <w:rsid w:val="00FA247A"/>
    <w:rsid w:val="00FA66F5"/>
    <w:rsid w:val="00FB0EE8"/>
    <w:rsid w:val="00FB14AD"/>
    <w:rsid w:val="00FB4D26"/>
    <w:rsid w:val="00FB75A9"/>
    <w:rsid w:val="00FC176A"/>
    <w:rsid w:val="00FC269C"/>
    <w:rsid w:val="00FC5A00"/>
    <w:rsid w:val="00FC7939"/>
    <w:rsid w:val="00FC7B18"/>
    <w:rsid w:val="00FD0310"/>
    <w:rsid w:val="00FD1ECE"/>
    <w:rsid w:val="00FD3EA5"/>
    <w:rsid w:val="00FE0DC1"/>
    <w:rsid w:val="00FE3BCD"/>
    <w:rsid w:val="00FE6A95"/>
    <w:rsid w:val="00FF3AB3"/>
    <w:rsid w:val="00FF4170"/>
    <w:rsid w:val="00FF5C4B"/>
    <w:rsid w:val="00FF745B"/>
    <w:rsid w:val="02EF3F02"/>
    <w:rsid w:val="03414C80"/>
    <w:rsid w:val="03CFD32D"/>
    <w:rsid w:val="08CBA903"/>
    <w:rsid w:val="090C720D"/>
    <w:rsid w:val="095168FC"/>
    <w:rsid w:val="0EA2B72A"/>
    <w:rsid w:val="0F6A1318"/>
    <w:rsid w:val="1036FFA7"/>
    <w:rsid w:val="1074D359"/>
    <w:rsid w:val="1089A49D"/>
    <w:rsid w:val="1090C7DA"/>
    <w:rsid w:val="1321EEC5"/>
    <w:rsid w:val="1366E5B4"/>
    <w:rsid w:val="18B405FD"/>
    <w:rsid w:val="1E57BCB3"/>
    <w:rsid w:val="1EB184E6"/>
    <w:rsid w:val="1ED13908"/>
    <w:rsid w:val="20AF3DD1"/>
    <w:rsid w:val="215E09D5"/>
    <w:rsid w:val="22EC4A5E"/>
    <w:rsid w:val="23A1502C"/>
    <w:rsid w:val="27FAAD82"/>
    <w:rsid w:val="28B95397"/>
    <w:rsid w:val="29C63DEC"/>
    <w:rsid w:val="2A1BA664"/>
    <w:rsid w:val="2ED71E1A"/>
    <w:rsid w:val="2F509A6F"/>
    <w:rsid w:val="33E7FE48"/>
    <w:rsid w:val="34BB42D0"/>
    <w:rsid w:val="3534BF25"/>
    <w:rsid w:val="365D8C3C"/>
    <w:rsid w:val="367B2809"/>
    <w:rsid w:val="39661727"/>
    <w:rsid w:val="3ABF1BA8"/>
    <w:rsid w:val="3E0A5FB9"/>
    <w:rsid w:val="3F080870"/>
    <w:rsid w:val="3FC4827B"/>
    <w:rsid w:val="4095C528"/>
    <w:rsid w:val="40999EC6"/>
    <w:rsid w:val="41E9A942"/>
    <w:rsid w:val="42277CF4"/>
    <w:rsid w:val="44087715"/>
    <w:rsid w:val="49936B10"/>
    <w:rsid w:val="4A66AF98"/>
    <w:rsid w:val="4AC500BA"/>
    <w:rsid w:val="4B3E7D0F"/>
    <w:rsid w:val="4BC4E009"/>
    <w:rsid w:val="4F3721C6"/>
    <w:rsid w:val="4F90E9F9"/>
    <w:rsid w:val="52293421"/>
    <w:rsid w:val="5480B53F"/>
    <w:rsid w:val="5487D87C"/>
    <w:rsid w:val="551B467C"/>
    <w:rsid w:val="56F51D60"/>
    <w:rsid w:val="582D0CF9"/>
    <w:rsid w:val="5886D52C"/>
    <w:rsid w:val="59D11580"/>
    <w:rsid w:val="59E72FBB"/>
    <w:rsid w:val="5A1234FF"/>
    <w:rsid w:val="5A94FFA0"/>
    <w:rsid w:val="5AFBF8EE"/>
    <w:rsid w:val="5CFD241D"/>
    <w:rsid w:val="5D97B55A"/>
    <w:rsid w:val="5ED6FB01"/>
    <w:rsid w:val="5EDE1E3E"/>
    <w:rsid w:val="5EE44461"/>
    <w:rsid w:val="5FEF3678"/>
    <w:rsid w:val="60706D82"/>
    <w:rsid w:val="60A97BD7"/>
    <w:rsid w:val="628EA3DD"/>
    <w:rsid w:val="64615784"/>
    <w:rsid w:val="675A8D1C"/>
    <w:rsid w:val="67747EC7"/>
    <w:rsid w:val="68AF7B61"/>
    <w:rsid w:val="6925EAB5"/>
    <w:rsid w:val="6C17FD10"/>
    <w:rsid w:val="6C26765B"/>
    <w:rsid w:val="6CE58117"/>
    <w:rsid w:val="6D378E95"/>
    <w:rsid w:val="6D3EB1D2"/>
    <w:rsid w:val="6D43D239"/>
    <w:rsid w:val="72486EC3"/>
    <w:rsid w:val="72820598"/>
    <w:rsid w:val="72C90E55"/>
    <w:rsid w:val="78E6D8D8"/>
    <w:rsid w:val="7A473367"/>
    <w:rsid w:val="7B05A6AB"/>
    <w:rsid w:val="7C77787F"/>
    <w:rsid w:val="7D3945C2"/>
    <w:rsid w:val="7DF7B906"/>
    <w:rsid w:val="7E71355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6F113"/>
  <w15:chartTrackingRefBased/>
  <w15:docId w15:val="{68FB9766-F590-4F09-9276-F1E7B8DA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7" w:unhideWhenUsed="1" w:qFormat="1"/>
    <w:lsdException w:name="footnote text" w:semiHidden="1" w:uiPriority="81" w:unhideWhenUsed="1"/>
    <w:lsdException w:name="annotation text" w:semiHidden="1" w:unhideWhenUsed="1"/>
    <w:lsdException w:name="header" w:semiHidden="1" w:uiPriority="69" w:unhideWhenUsed="1"/>
    <w:lsdException w:name="footer" w:semiHidden="1" w:uiPriority="69" w:unhideWhenUsed="1"/>
    <w:lsdException w:name="index heading" w:semiHidden="1" w:uiPriority="41" w:unhideWhenUsed="1"/>
    <w:lsdException w:name="caption" w:semiHidden="1" w:uiPriority="26"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1" w:unhideWhenUsed="1"/>
    <w:lsdException w:name="annotation reference" w:semiHidden="1" w:unhideWhenUsed="1"/>
    <w:lsdException w:name="line number" w:semiHidden="1" w:unhideWhenUsed="1"/>
    <w:lsdException w:name="page number" w:semiHidden="1" w:unhideWhenUsed="1"/>
    <w:lsdException w:name="endnote reference" w:semiHidden="1" w:uiPriority="81" w:unhideWhenUsed="1"/>
    <w:lsdException w:name="endnote text" w:semiHidden="1" w:uiPriority="81" w:unhideWhenUsed="1"/>
    <w:lsdException w:name="table of authorities" w:semiHidden="1" w:uiPriority="41" w:unhideWhenUsed="1"/>
    <w:lsdException w:name="macro" w:semiHidden="1" w:unhideWhenUsed="1"/>
    <w:lsdException w:name="toa heading" w:semiHidden="1" w:uiPriority="40" w:unhideWhenUsed="1"/>
    <w:lsdException w:name="List" w:semiHidden="1" w:unhideWhenUsed="1"/>
    <w:lsdException w:name="List Bullet" w:semiHidden="1" w:uiPriority="80" w:unhideWhenUsed="1"/>
    <w:lsdException w:name="List Number" w:semiHidden="1" w:uiPriority="8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0" w:unhideWhenUsed="1"/>
    <w:lsdException w:name="List Bullet 3" w:semiHidden="1" w:uiPriority="80" w:unhideWhenUsed="1"/>
    <w:lsdException w:name="List Bullet 4" w:semiHidden="1" w:uiPriority="80" w:unhideWhenUsed="1"/>
    <w:lsdException w:name="List Bullet 5" w:semiHidden="1" w:uiPriority="80" w:unhideWhenUsed="1"/>
    <w:lsdException w:name="List Number 2" w:semiHidden="1" w:uiPriority="80" w:unhideWhenUsed="1"/>
    <w:lsdException w:name="List Number 3" w:semiHidden="1" w:uiPriority="80" w:unhideWhenUsed="1"/>
    <w:lsdException w:name="List Number 4" w:semiHidden="1" w:uiPriority="80" w:unhideWhenUsed="1"/>
    <w:lsdException w:name="List Number 5" w:semiHidden="1" w:uiPriority="80"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24" w:unhideWhenUsed="1" w:qFormat="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unhideWhenUsed="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4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B686C"/>
    <w:rPr>
      <w:lang w:val="de-CH"/>
    </w:rPr>
  </w:style>
  <w:style w:type="paragraph" w:styleId="berschrift1">
    <w:name w:val="heading 1"/>
    <w:basedOn w:val="Standard"/>
    <w:next w:val="Standard"/>
    <w:link w:val="berschrift1Zchn"/>
    <w:uiPriority w:val="9"/>
    <w:qFormat/>
    <w:rsid w:val="0049526D"/>
    <w:pPr>
      <w:keepNext/>
      <w:keepLines/>
      <w:numPr>
        <w:numId w:val="17"/>
      </w:numPr>
      <w:spacing w:before="360" w:after="120"/>
      <w:outlineLvl w:val="0"/>
    </w:pPr>
    <w:rPr>
      <w:rFonts w:asciiTheme="majorHAnsi" w:eastAsiaTheme="majorEastAsia" w:hAnsiTheme="majorHAnsi" w:cstheme="majorBidi"/>
      <w:b/>
      <w:kern w:val="28"/>
      <w:sz w:val="24"/>
      <w:szCs w:val="32"/>
    </w:rPr>
  </w:style>
  <w:style w:type="paragraph" w:styleId="berschrift2">
    <w:name w:val="heading 2"/>
    <w:basedOn w:val="Standard"/>
    <w:next w:val="Standard"/>
    <w:link w:val="berschrift2Zchn"/>
    <w:uiPriority w:val="9"/>
    <w:qFormat/>
    <w:rsid w:val="0049526D"/>
    <w:pPr>
      <w:keepNext/>
      <w:keepLines/>
      <w:numPr>
        <w:ilvl w:val="1"/>
        <w:numId w:val="17"/>
      </w:numPr>
      <w:spacing w:before="360" w:after="120"/>
      <w:outlineLvl w:val="1"/>
    </w:pPr>
    <w:rPr>
      <w:rFonts w:asciiTheme="majorHAnsi" w:eastAsiaTheme="majorEastAsia" w:hAnsiTheme="majorHAnsi" w:cstheme="majorBidi"/>
      <w:b/>
      <w:sz w:val="22"/>
      <w:szCs w:val="26"/>
    </w:rPr>
  </w:style>
  <w:style w:type="paragraph" w:styleId="berschrift3">
    <w:name w:val="heading 3"/>
    <w:basedOn w:val="Standard"/>
    <w:next w:val="Standard"/>
    <w:link w:val="berschrift3Zchn"/>
    <w:uiPriority w:val="9"/>
    <w:qFormat/>
    <w:rsid w:val="008410E7"/>
    <w:pPr>
      <w:keepNext/>
      <w:keepLines/>
      <w:numPr>
        <w:ilvl w:val="2"/>
        <w:numId w:val="17"/>
      </w:numPr>
      <w:spacing w:before="360" w:after="12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D2BAE"/>
    <w:pPr>
      <w:numPr>
        <w:ilvl w:val="3"/>
        <w:numId w:val="17"/>
      </w:numPr>
      <w:spacing w:before="240"/>
      <w:outlineLvl w:val="3"/>
    </w:pPr>
    <w:rPr>
      <w:rFonts w:eastAsiaTheme="majorEastAsia" w:cstheme="majorBidi"/>
      <w:iCs/>
    </w:rPr>
  </w:style>
  <w:style w:type="paragraph" w:styleId="berschrift5">
    <w:name w:val="heading 5"/>
    <w:basedOn w:val="Standard"/>
    <w:next w:val="Standard"/>
    <w:link w:val="berschrift5Zchn"/>
    <w:uiPriority w:val="9"/>
    <w:semiHidden/>
    <w:rsid w:val="00AD2BAE"/>
    <w:pPr>
      <w:numPr>
        <w:ilvl w:val="4"/>
        <w:numId w:val="17"/>
      </w:numPr>
      <w:spacing w:before="240"/>
      <w:outlineLvl w:val="4"/>
    </w:pPr>
    <w:rPr>
      <w:rFonts w:eastAsiaTheme="majorEastAsia" w:cstheme="majorBidi"/>
    </w:rPr>
  </w:style>
  <w:style w:type="paragraph" w:styleId="berschrift6">
    <w:name w:val="heading 6"/>
    <w:basedOn w:val="Standard"/>
    <w:next w:val="Standard"/>
    <w:link w:val="berschrift6Zchn"/>
    <w:uiPriority w:val="9"/>
    <w:semiHidden/>
    <w:rsid w:val="00E82A38"/>
    <w:pPr>
      <w:keepNext/>
      <w:keepLines/>
      <w:numPr>
        <w:ilvl w:val="5"/>
        <w:numId w:val="17"/>
      </w:numPr>
      <w:outlineLvl w:val="5"/>
    </w:pPr>
    <w:rPr>
      <w:rFonts w:eastAsiaTheme="majorEastAsia" w:cstheme="majorBidi"/>
    </w:rPr>
  </w:style>
  <w:style w:type="paragraph" w:styleId="berschrift7">
    <w:name w:val="heading 7"/>
    <w:basedOn w:val="Standard"/>
    <w:next w:val="Standard"/>
    <w:link w:val="berschrift7Zchn"/>
    <w:uiPriority w:val="9"/>
    <w:semiHidden/>
    <w:rsid w:val="00E82A38"/>
    <w:pPr>
      <w:keepNext/>
      <w:keepLines/>
      <w:numPr>
        <w:ilvl w:val="6"/>
        <w:numId w:val="17"/>
      </w:numPr>
      <w:outlineLvl w:val="6"/>
    </w:pPr>
    <w:rPr>
      <w:rFonts w:eastAsiaTheme="majorEastAsia" w:cstheme="majorBidi"/>
      <w:iCs/>
    </w:rPr>
  </w:style>
  <w:style w:type="paragraph" w:styleId="berschrift8">
    <w:name w:val="heading 8"/>
    <w:basedOn w:val="Standard"/>
    <w:next w:val="Standard"/>
    <w:link w:val="berschrift8Zchn"/>
    <w:uiPriority w:val="9"/>
    <w:semiHidden/>
    <w:rsid w:val="00E82A38"/>
    <w:pPr>
      <w:keepNext/>
      <w:keepLines/>
      <w:numPr>
        <w:ilvl w:val="7"/>
        <w:numId w:val="17"/>
      </w:numPr>
      <w:outlineLvl w:val="7"/>
    </w:pPr>
    <w:rPr>
      <w:rFonts w:eastAsiaTheme="majorEastAsia" w:cstheme="majorBidi"/>
    </w:rPr>
  </w:style>
  <w:style w:type="paragraph" w:styleId="berschrift9">
    <w:name w:val="heading 9"/>
    <w:basedOn w:val="Standard"/>
    <w:next w:val="Standard"/>
    <w:link w:val="berschrift9Zchn"/>
    <w:uiPriority w:val="9"/>
    <w:semiHidden/>
    <w:rsid w:val="00E82A38"/>
    <w:pPr>
      <w:keepNext/>
      <w:keepLines/>
      <w:numPr>
        <w:ilvl w:val="8"/>
        <w:numId w:val="17"/>
      </w:numPr>
      <w:outlineLvl w:val="8"/>
    </w:pPr>
    <w:rPr>
      <w:rFonts w:eastAsiaTheme="majorEastAsia"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hlungen">
    <w:name w:val="***** Aufzählungen *****"/>
    <w:basedOn w:val="Standard"/>
    <w:next w:val="Standard"/>
    <w:uiPriority w:val="4"/>
    <w:rsid w:val="00297AE3"/>
    <w:pPr>
      <w:jc w:val="center"/>
    </w:pPr>
    <w:rPr>
      <w:color w:val="009CC3" w:themeColor="accent2"/>
      <w:sz w:val="16"/>
    </w:rPr>
  </w:style>
  <w:style w:type="paragraph" w:customStyle="1" w:styleId="Doks">
    <w:name w:val="***** Doks *****"/>
    <w:basedOn w:val="Standard"/>
    <w:next w:val="Standard"/>
    <w:uiPriority w:val="49"/>
    <w:rsid w:val="00297AE3"/>
    <w:pPr>
      <w:jc w:val="center"/>
    </w:pPr>
    <w:rPr>
      <w:color w:val="009CC3" w:themeColor="accent2"/>
      <w:sz w:val="16"/>
    </w:rPr>
  </w:style>
  <w:style w:type="paragraph" w:customStyle="1" w:styleId="berschriften">
    <w:name w:val="***** Überschriften *****"/>
    <w:basedOn w:val="Standard"/>
    <w:next w:val="Standard"/>
    <w:uiPriority w:val="9"/>
    <w:rsid w:val="00297AE3"/>
    <w:pPr>
      <w:jc w:val="center"/>
    </w:pPr>
    <w:rPr>
      <w:color w:val="009CC3" w:themeColor="accent2"/>
      <w:sz w:val="16"/>
    </w:rPr>
  </w:style>
  <w:style w:type="paragraph" w:customStyle="1" w:styleId="Layout">
    <w:name w:val="***** Layout *****"/>
    <w:basedOn w:val="Standard"/>
    <w:next w:val="Standard"/>
    <w:uiPriority w:val="69"/>
    <w:rsid w:val="00297AE3"/>
    <w:pPr>
      <w:jc w:val="center"/>
    </w:pPr>
    <w:rPr>
      <w:color w:val="009CC3" w:themeColor="accent2"/>
      <w:sz w:val="16"/>
    </w:rPr>
  </w:style>
  <w:style w:type="paragraph" w:customStyle="1" w:styleId="Brief">
    <w:name w:val="***** Brief *****"/>
    <w:basedOn w:val="Standard"/>
    <w:next w:val="Standard"/>
    <w:uiPriority w:val="59"/>
    <w:semiHidden/>
    <w:rsid w:val="00297AE3"/>
    <w:pPr>
      <w:jc w:val="center"/>
    </w:pPr>
    <w:rPr>
      <w:noProof/>
      <w:color w:val="009CC3" w:themeColor="accent2"/>
      <w:sz w:val="16"/>
    </w:rPr>
  </w:style>
  <w:style w:type="paragraph" w:customStyle="1" w:styleId="Text">
    <w:name w:val="***** Text *****"/>
    <w:basedOn w:val="Standard"/>
    <w:next w:val="Standard"/>
    <w:rsid w:val="00904D43"/>
    <w:pPr>
      <w:jc w:val="center"/>
    </w:pPr>
    <w:rPr>
      <w:color w:val="009CC3" w:themeColor="accent2"/>
      <w:sz w:val="16"/>
    </w:rPr>
  </w:style>
  <w:style w:type="paragraph" w:customStyle="1" w:styleId="Textextra">
    <w:name w:val="***** Text extra *****"/>
    <w:basedOn w:val="Standard"/>
    <w:next w:val="Standard"/>
    <w:uiPriority w:val="14"/>
    <w:rsid w:val="00297AE3"/>
    <w:pPr>
      <w:jc w:val="center"/>
    </w:pPr>
    <w:rPr>
      <w:color w:val="009CC3" w:themeColor="accent2"/>
      <w:sz w:val="16"/>
    </w:rPr>
  </w:style>
  <w:style w:type="paragraph" w:customStyle="1" w:styleId="Verzeichnisse">
    <w:name w:val="***** Verzeichnisse *****"/>
    <w:basedOn w:val="Standard"/>
    <w:next w:val="Standard"/>
    <w:uiPriority w:val="39"/>
    <w:rsid w:val="00297AE3"/>
    <w:pPr>
      <w:jc w:val="center"/>
    </w:pPr>
    <w:rPr>
      <w:color w:val="009CC3" w:themeColor="accent2"/>
      <w:sz w:val="16"/>
    </w:rPr>
  </w:style>
  <w:style w:type="paragraph" w:customStyle="1" w:styleId="a">
    <w:name w:val="**********"/>
    <w:basedOn w:val="Standard"/>
    <w:next w:val="Standard"/>
    <w:uiPriority w:val="79"/>
    <w:rsid w:val="00297AE3"/>
    <w:pPr>
      <w:jc w:val="center"/>
    </w:pPr>
    <w:rPr>
      <w:color w:val="009CC3" w:themeColor="accent2"/>
      <w:sz w:val="16"/>
    </w:rPr>
  </w:style>
  <w:style w:type="paragraph" w:styleId="Abbildungsverzeichnis">
    <w:name w:val="table of figures"/>
    <w:basedOn w:val="Standard"/>
    <w:next w:val="Standard"/>
    <w:uiPriority w:val="99"/>
    <w:unhideWhenUsed/>
    <w:rsid w:val="00692DBB"/>
    <w:pPr>
      <w:tabs>
        <w:tab w:val="left" w:pos="1440"/>
        <w:tab w:val="right" w:leader="dot" w:pos="9639"/>
      </w:tabs>
      <w:suppressAutoHyphens/>
      <w:ind w:left="1440" w:hanging="1440"/>
      <w:contextualSpacing/>
    </w:pPr>
  </w:style>
  <w:style w:type="paragraph" w:styleId="Aufzhlungszeichen">
    <w:name w:val="List Bullet"/>
    <w:basedOn w:val="Standard"/>
    <w:uiPriority w:val="80"/>
    <w:rsid w:val="00D624E3"/>
    <w:pPr>
      <w:numPr>
        <w:numId w:val="1"/>
      </w:numPr>
      <w:contextualSpacing/>
    </w:pPr>
  </w:style>
  <w:style w:type="paragraph" w:styleId="Aufzhlungszeichen2">
    <w:name w:val="List Bullet 2"/>
    <w:basedOn w:val="Standard"/>
    <w:uiPriority w:val="80"/>
    <w:semiHidden/>
    <w:rsid w:val="00D624E3"/>
    <w:pPr>
      <w:numPr>
        <w:numId w:val="2"/>
      </w:numPr>
      <w:contextualSpacing/>
    </w:pPr>
  </w:style>
  <w:style w:type="paragraph" w:styleId="Aufzhlungszeichen3">
    <w:name w:val="List Bullet 3"/>
    <w:basedOn w:val="Standard"/>
    <w:uiPriority w:val="80"/>
    <w:semiHidden/>
    <w:rsid w:val="00D624E3"/>
    <w:pPr>
      <w:numPr>
        <w:numId w:val="3"/>
      </w:numPr>
      <w:contextualSpacing/>
    </w:pPr>
  </w:style>
  <w:style w:type="paragraph" w:styleId="Aufzhlungszeichen4">
    <w:name w:val="List Bullet 4"/>
    <w:basedOn w:val="Standard"/>
    <w:uiPriority w:val="80"/>
    <w:semiHidden/>
    <w:rsid w:val="00D624E3"/>
    <w:pPr>
      <w:numPr>
        <w:numId w:val="4"/>
      </w:numPr>
      <w:contextualSpacing/>
    </w:pPr>
  </w:style>
  <w:style w:type="paragraph" w:styleId="Aufzhlungszeichen5">
    <w:name w:val="List Bullet 5"/>
    <w:basedOn w:val="Standard"/>
    <w:uiPriority w:val="80"/>
    <w:semiHidden/>
    <w:rsid w:val="00D624E3"/>
    <w:pPr>
      <w:numPr>
        <w:numId w:val="5"/>
      </w:numPr>
      <w:contextualSpacing/>
    </w:pPr>
  </w:style>
  <w:style w:type="paragraph" w:styleId="Beschriftung">
    <w:name w:val="caption"/>
    <w:basedOn w:val="Standard"/>
    <w:next w:val="Standard"/>
    <w:uiPriority w:val="26"/>
    <w:qFormat/>
    <w:rsid w:val="00E82A38"/>
    <w:pPr>
      <w:tabs>
        <w:tab w:val="left" w:pos="1440"/>
      </w:tabs>
      <w:spacing w:before="120" w:after="240"/>
      <w:ind w:left="1440" w:hanging="1440"/>
      <w:contextualSpacing/>
    </w:pPr>
    <w:rPr>
      <w:iCs/>
      <w:sz w:val="18"/>
      <w:szCs w:val="18"/>
    </w:rPr>
  </w:style>
  <w:style w:type="paragraph" w:styleId="Blocktext">
    <w:name w:val="Block Text"/>
    <w:basedOn w:val="Standard"/>
    <w:uiPriority w:val="24"/>
    <w:qFormat/>
    <w:rsid w:val="0049526D"/>
    <w:pPr>
      <w:pBdr>
        <w:top w:val="single" w:sz="2" w:space="10" w:color="auto"/>
        <w:left w:val="single" w:sz="2" w:space="16" w:color="auto"/>
        <w:bottom w:val="single" w:sz="2" w:space="10" w:color="auto"/>
        <w:right w:val="single" w:sz="2" w:space="18" w:color="auto"/>
      </w:pBdr>
      <w:spacing w:before="240" w:after="240"/>
      <w:ind w:left="357" w:right="357"/>
      <w:contextualSpacing/>
    </w:pPr>
    <w:rPr>
      <w:rFonts w:eastAsiaTheme="minorEastAsia"/>
      <w:iCs/>
    </w:rPr>
  </w:style>
  <w:style w:type="paragraph" w:customStyle="1" w:styleId="Aufzhlung1IPSO">
    <w:name w:val="Aufzählung 1: IPSO"/>
    <w:basedOn w:val="Standard"/>
    <w:uiPriority w:val="4"/>
    <w:qFormat/>
    <w:rsid w:val="00642CFC"/>
    <w:pPr>
      <w:numPr>
        <w:numId w:val="25"/>
      </w:numPr>
      <w:contextualSpacing/>
    </w:pPr>
  </w:style>
  <w:style w:type="paragraph" w:customStyle="1" w:styleId="Aufzhlung2IPSO">
    <w:name w:val="Aufzählung 2: IPSO"/>
    <w:basedOn w:val="Standard"/>
    <w:uiPriority w:val="4"/>
    <w:qFormat/>
    <w:rsid w:val="00642CFC"/>
    <w:pPr>
      <w:numPr>
        <w:ilvl w:val="1"/>
        <w:numId w:val="25"/>
      </w:numPr>
      <w:contextualSpacing/>
    </w:pPr>
  </w:style>
  <w:style w:type="paragraph" w:customStyle="1" w:styleId="Aufzhlung3IPSO">
    <w:name w:val="Aufzählung 3: IPSO"/>
    <w:basedOn w:val="Standard"/>
    <w:uiPriority w:val="4"/>
    <w:semiHidden/>
    <w:rsid w:val="00642CFC"/>
    <w:pPr>
      <w:numPr>
        <w:ilvl w:val="2"/>
        <w:numId w:val="25"/>
      </w:numPr>
      <w:contextualSpacing/>
    </w:pPr>
  </w:style>
  <w:style w:type="paragraph" w:styleId="Endnotentext">
    <w:name w:val="endnote text"/>
    <w:basedOn w:val="Standard"/>
    <w:link w:val="EndnotentextZchn"/>
    <w:uiPriority w:val="81"/>
    <w:semiHidden/>
    <w:unhideWhenUsed/>
    <w:rsid w:val="00D624E3"/>
    <w:pPr>
      <w:tabs>
        <w:tab w:val="left" w:pos="357"/>
      </w:tabs>
      <w:spacing w:after="60" w:line="240" w:lineRule="auto"/>
      <w:ind w:left="357" w:hanging="357"/>
    </w:pPr>
    <w:rPr>
      <w:sz w:val="18"/>
    </w:rPr>
  </w:style>
  <w:style w:type="character" w:customStyle="1" w:styleId="EndnotentextZchn">
    <w:name w:val="Endnotentext Zchn"/>
    <w:basedOn w:val="Absatz-Standardschriftart"/>
    <w:link w:val="Endnotentext"/>
    <w:uiPriority w:val="81"/>
    <w:semiHidden/>
    <w:rsid w:val="00D624E3"/>
    <w:rPr>
      <w:spacing w:val="2"/>
      <w:sz w:val="18"/>
      <w:szCs w:val="20"/>
      <w:lang w:val="de-CH"/>
    </w:rPr>
  </w:style>
  <w:style w:type="character" w:styleId="Endnotenzeichen">
    <w:name w:val="endnote reference"/>
    <w:basedOn w:val="Absatz-Standardschriftart"/>
    <w:uiPriority w:val="81"/>
    <w:semiHidden/>
    <w:unhideWhenUsed/>
    <w:rsid w:val="00B77B9D"/>
    <w:rPr>
      <w:vertAlign w:val="superscript"/>
    </w:rPr>
  </w:style>
  <w:style w:type="character" w:styleId="Fett">
    <w:name w:val="Strong"/>
    <w:basedOn w:val="Absatz-Standardschriftart"/>
    <w:uiPriority w:val="22"/>
    <w:semiHidden/>
    <w:rsid w:val="00B77B9D"/>
    <w:rPr>
      <w:b/>
      <w:bCs/>
    </w:rPr>
  </w:style>
  <w:style w:type="paragraph" w:styleId="Funotentext">
    <w:name w:val="footnote text"/>
    <w:basedOn w:val="Standard"/>
    <w:link w:val="FunotentextZchn"/>
    <w:uiPriority w:val="81"/>
    <w:rsid w:val="00E324AA"/>
    <w:pPr>
      <w:tabs>
        <w:tab w:val="left" w:pos="255"/>
      </w:tabs>
      <w:spacing w:after="60" w:line="240" w:lineRule="auto"/>
      <w:ind w:left="255" w:hanging="255"/>
    </w:pPr>
    <w:rPr>
      <w:sz w:val="18"/>
    </w:rPr>
  </w:style>
  <w:style w:type="character" w:customStyle="1" w:styleId="FunotentextZchn">
    <w:name w:val="Fußnotentext Zchn"/>
    <w:basedOn w:val="Absatz-Standardschriftart"/>
    <w:link w:val="Funotentext"/>
    <w:uiPriority w:val="81"/>
    <w:rsid w:val="00E324AA"/>
    <w:rPr>
      <w:spacing w:val="2"/>
      <w:sz w:val="18"/>
      <w:szCs w:val="20"/>
      <w:lang w:val="de-CH"/>
    </w:rPr>
  </w:style>
  <w:style w:type="character" w:styleId="Funotenzeichen">
    <w:name w:val="footnote reference"/>
    <w:basedOn w:val="Absatz-Standardschriftart"/>
    <w:uiPriority w:val="81"/>
    <w:semiHidden/>
    <w:unhideWhenUsed/>
    <w:rsid w:val="00B77B9D"/>
    <w:rPr>
      <w:vertAlign w:val="superscript"/>
    </w:rPr>
  </w:style>
  <w:style w:type="paragraph" w:styleId="Fuzeile">
    <w:name w:val="footer"/>
    <w:basedOn w:val="Standard"/>
    <w:link w:val="FuzeileZchn"/>
    <w:uiPriority w:val="69"/>
    <w:unhideWhenUsed/>
    <w:rsid w:val="00CC59EF"/>
    <w:pPr>
      <w:spacing w:line="240" w:lineRule="auto"/>
    </w:pPr>
    <w:rPr>
      <w:sz w:val="16"/>
    </w:rPr>
  </w:style>
  <w:style w:type="character" w:customStyle="1" w:styleId="FuzeileZchn">
    <w:name w:val="Fußzeile Zchn"/>
    <w:basedOn w:val="Absatz-Standardschriftart"/>
    <w:link w:val="Fuzeile"/>
    <w:uiPriority w:val="69"/>
    <w:rsid w:val="00CC59EF"/>
    <w:rPr>
      <w:sz w:val="16"/>
      <w:lang w:val="de-CH"/>
    </w:rPr>
  </w:style>
  <w:style w:type="character" w:styleId="Hervorhebung">
    <w:name w:val="Emphasis"/>
    <w:basedOn w:val="Absatz-Standardschriftart"/>
    <w:uiPriority w:val="20"/>
    <w:semiHidden/>
    <w:qFormat/>
    <w:rsid w:val="008410E7"/>
    <w:rPr>
      <w:b w:val="0"/>
      <w:i w:val="0"/>
      <w:iCs/>
      <w:color w:val="auto"/>
      <w:spacing w:val="2"/>
      <w:bdr w:val="none" w:sz="0" w:space="0" w:color="auto"/>
      <w:shd w:val="clear" w:color="auto" w:fill="EFF3C6" w:themeFill="accent5" w:themeFillTint="99"/>
    </w:rPr>
  </w:style>
  <w:style w:type="character" w:styleId="Hyperlink">
    <w:name w:val="Hyperlink"/>
    <w:basedOn w:val="Absatz-Standardschriftart"/>
    <w:uiPriority w:val="99"/>
    <w:unhideWhenUsed/>
    <w:rsid w:val="00914D47"/>
    <w:rPr>
      <w:color w:val="auto"/>
      <w:u w:val="single"/>
    </w:rPr>
  </w:style>
  <w:style w:type="paragraph" w:styleId="Index1">
    <w:name w:val="index 1"/>
    <w:basedOn w:val="Standard"/>
    <w:next w:val="Standard"/>
    <w:autoRedefine/>
    <w:uiPriority w:val="99"/>
    <w:semiHidden/>
    <w:unhideWhenUsed/>
    <w:rsid w:val="00B77B9D"/>
    <w:pPr>
      <w:spacing w:line="240" w:lineRule="auto"/>
      <w:ind w:left="200" w:hanging="200"/>
    </w:pPr>
  </w:style>
  <w:style w:type="paragraph" w:styleId="Indexberschrift">
    <w:name w:val="index heading"/>
    <w:basedOn w:val="Standard"/>
    <w:next w:val="Index1"/>
    <w:uiPriority w:val="41"/>
    <w:semiHidden/>
    <w:unhideWhenUsed/>
    <w:rsid w:val="00E82A38"/>
    <w:rPr>
      <w:rFonts w:asciiTheme="majorHAnsi" w:eastAsiaTheme="majorEastAsia" w:hAnsiTheme="majorHAnsi" w:cstheme="majorBidi"/>
      <w:b/>
      <w:bCs/>
    </w:rPr>
  </w:style>
  <w:style w:type="character" w:customStyle="1" w:styleId="berschrift1Zchn">
    <w:name w:val="Überschrift 1 Zchn"/>
    <w:basedOn w:val="Absatz-Standardschriftart"/>
    <w:link w:val="berschrift1"/>
    <w:uiPriority w:val="9"/>
    <w:rsid w:val="0049526D"/>
    <w:rPr>
      <w:rFonts w:asciiTheme="majorHAnsi" w:eastAsiaTheme="majorEastAsia" w:hAnsiTheme="majorHAnsi" w:cstheme="majorBidi"/>
      <w:b/>
      <w:kern w:val="28"/>
      <w:sz w:val="24"/>
      <w:szCs w:val="32"/>
      <w:lang w:val="de-CH"/>
    </w:rPr>
  </w:style>
  <w:style w:type="paragraph" w:styleId="Inhaltsverzeichnisberschrift">
    <w:name w:val="TOC Heading"/>
    <w:basedOn w:val="berschrift1"/>
    <w:next w:val="Standard"/>
    <w:uiPriority w:val="39"/>
    <w:qFormat/>
    <w:rsid w:val="00A413FF"/>
    <w:pPr>
      <w:numPr>
        <w:numId w:val="0"/>
      </w:numPr>
      <w:spacing w:before="0" w:after="240"/>
      <w:contextualSpacing/>
      <w:outlineLvl w:val="9"/>
    </w:pPr>
    <w:rPr>
      <w:kern w:val="0"/>
      <w:sz w:val="22"/>
    </w:rPr>
  </w:style>
  <w:style w:type="character" w:styleId="IntensiveHervorhebung">
    <w:name w:val="Intense Emphasis"/>
    <w:basedOn w:val="Absatz-Standardschriftart"/>
    <w:uiPriority w:val="21"/>
    <w:semiHidden/>
    <w:rsid w:val="008410E7"/>
    <w:rPr>
      <w:b/>
      <w:i w:val="0"/>
      <w:iCs/>
      <w:color w:val="auto"/>
      <w:spacing w:val="2"/>
      <w:bdr w:val="none" w:sz="0" w:space="0" w:color="auto"/>
      <w:shd w:val="clear" w:color="auto" w:fill="EFF3C6" w:themeFill="accent5" w:themeFillTint="99"/>
    </w:rPr>
  </w:style>
  <w:style w:type="character" w:styleId="IntensiverVerweis">
    <w:name w:val="Intense Reference"/>
    <w:basedOn w:val="Absatz-Standardschriftart"/>
    <w:uiPriority w:val="32"/>
    <w:semiHidden/>
    <w:qFormat/>
    <w:rsid w:val="00280DDE"/>
    <w:rPr>
      <w:b/>
      <w:bCs/>
      <w:caps w:val="0"/>
      <w:smallCaps w:val="0"/>
      <w:color w:val="auto"/>
      <w:spacing w:val="2"/>
      <w:u w:val="single"/>
    </w:rPr>
  </w:style>
  <w:style w:type="paragraph" w:styleId="IntensivesZitat">
    <w:name w:val="Intense Quote"/>
    <w:basedOn w:val="Standard"/>
    <w:next w:val="Standard"/>
    <w:link w:val="IntensivesZitatZchn"/>
    <w:uiPriority w:val="30"/>
    <w:semiHidden/>
    <w:rsid w:val="00B77B9D"/>
    <w:pPr>
      <w:pBdr>
        <w:top w:val="single" w:sz="2" w:space="10" w:color="auto"/>
        <w:bottom w:val="single" w:sz="2" w:space="10" w:color="auto"/>
      </w:pBdr>
      <w:spacing w:before="360" w:after="360"/>
      <w:ind w:left="864" w:right="864"/>
      <w:jc w:val="center"/>
    </w:pPr>
    <w:rPr>
      <w:i/>
      <w:iCs/>
    </w:rPr>
  </w:style>
  <w:style w:type="character" w:customStyle="1" w:styleId="IntensivesZitatZchn">
    <w:name w:val="Intensives Zitat Zchn"/>
    <w:basedOn w:val="Absatz-Standardschriftart"/>
    <w:link w:val="IntensivesZitat"/>
    <w:uiPriority w:val="30"/>
    <w:semiHidden/>
    <w:rsid w:val="00A6632A"/>
    <w:rPr>
      <w:i/>
      <w:iCs/>
      <w:spacing w:val="2"/>
      <w:sz w:val="20"/>
      <w:lang w:val="de-CH"/>
    </w:rPr>
  </w:style>
  <w:style w:type="paragraph" w:styleId="Kopfzeile">
    <w:name w:val="header"/>
    <w:basedOn w:val="Standard"/>
    <w:link w:val="KopfzeileZchn"/>
    <w:uiPriority w:val="69"/>
    <w:unhideWhenUsed/>
    <w:rsid w:val="00CC59EF"/>
    <w:pPr>
      <w:tabs>
        <w:tab w:val="center" w:pos="4536"/>
        <w:tab w:val="right" w:pos="9072"/>
      </w:tabs>
      <w:spacing w:line="240" w:lineRule="auto"/>
    </w:pPr>
    <w:rPr>
      <w:sz w:val="16"/>
    </w:rPr>
  </w:style>
  <w:style w:type="character" w:customStyle="1" w:styleId="KopfzeileZchn">
    <w:name w:val="Kopfzeile Zchn"/>
    <w:basedOn w:val="Absatz-Standardschriftart"/>
    <w:link w:val="Kopfzeile"/>
    <w:uiPriority w:val="69"/>
    <w:rsid w:val="00CC59EF"/>
    <w:rPr>
      <w:sz w:val="16"/>
      <w:lang w:val="de-CH"/>
    </w:rPr>
  </w:style>
  <w:style w:type="paragraph" w:customStyle="1" w:styleId="IPSO-DoksLinieunten">
    <w:name w:val="IPSO-Doks: Linie (unten)"/>
    <w:basedOn w:val="Standard"/>
    <w:next w:val="Standard"/>
    <w:uiPriority w:val="50"/>
    <w:rsid w:val="00E82A38"/>
    <w:pPr>
      <w:pBdr>
        <w:bottom w:val="single" w:sz="2" w:space="1" w:color="auto"/>
      </w:pBdr>
    </w:pPr>
  </w:style>
  <w:style w:type="paragraph" w:customStyle="1" w:styleId="IPSO-DoksLinieoben">
    <w:name w:val="IPSO-Doks: Linie (oben)"/>
    <w:basedOn w:val="Standard"/>
    <w:next w:val="Standard"/>
    <w:uiPriority w:val="50"/>
    <w:rsid w:val="00E82A38"/>
    <w:pPr>
      <w:pBdr>
        <w:top w:val="single" w:sz="2" w:space="1" w:color="auto"/>
      </w:pBdr>
    </w:pPr>
  </w:style>
  <w:style w:type="paragraph" w:customStyle="1" w:styleId="IPSO-DoksTabhngend254cm">
    <w:name w:val="IPSO-Doks: Tab/hängend (2.54 cm)"/>
    <w:basedOn w:val="Standard"/>
    <w:uiPriority w:val="51"/>
    <w:qFormat/>
    <w:rsid w:val="00E82A38"/>
    <w:pPr>
      <w:tabs>
        <w:tab w:val="left" w:pos="1440"/>
      </w:tabs>
      <w:ind w:left="1440" w:hanging="1440"/>
    </w:pPr>
  </w:style>
  <w:style w:type="paragraph" w:customStyle="1" w:styleId="IPSO-DoksTabhngend508cm">
    <w:name w:val="IPSO-Doks: Tab/hängend (5.08 cm)"/>
    <w:basedOn w:val="Standard"/>
    <w:uiPriority w:val="51"/>
    <w:qFormat/>
    <w:rsid w:val="00E82A38"/>
    <w:pPr>
      <w:tabs>
        <w:tab w:val="left" w:pos="2880"/>
      </w:tabs>
      <w:ind w:left="2880" w:hanging="2880"/>
    </w:pPr>
  </w:style>
  <w:style w:type="paragraph" w:customStyle="1" w:styleId="IPSO-LayoutLogo-Box">
    <w:name w:val="IPSO-Layout: Logo-Box"/>
    <w:basedOn w:val="Standard"/>
    <w:uiPriority w:val="73"/>
    <w:rsid w:val="00AF15AF"/>
    <w:pPr>
      <w:framePr w:w="2835" w:h="618" w:hRule="exact" w:wrap="notBeside" w:vAnchor="page" w:hAnchor="margin" w:y="738" w:anchorLock="1"/>
      <w:spacing w:line="240" w:lineRule="auto"/>
    </w:pPr>
    <w:rPr>
      <w:noProof/>
      <w:color w:val="FFFFFF" w:themeColor="background1"/>
      <w:sz w:val="16"/>
    </w:rPr>
  </w:style>
  <w:style w:type="paragraph" w:customStyle="1" w:styleId="IPSO-LayoutPaging-Box">
    <w:name w:val="IPSO-Layout: Paging-Box"/>
    <w:basedOn w:val="Standard"/>
    <w:uiPriority w:val="71"/>
    <w:rsid w:val="00C0498A"/>
    <w:pPr>
      <w:framePr w:w="567" w:vSpace="193" w:wrap="around" w:vAnchor="text" w:hAnchor="margin" w:xAlign="right" w:y="-192" w:anchorLock="1"/>
      <w:jc w:val="right"/>
    </w:pPr>
    <w:rPr>
      <w:noProof/>
      <w:sz w:val="16"/>
    </w:rPr>
  </w:style>
  <w:style w:type="paragraph" w:customStyle="1" w:styleId="IPSO-Letter-00Platzhalter">
    <w:name w:val="IPSO-Letter-00: Platzhalter"/>
    <w:basedOn w:val="Standard"/>
    <w:next w:val="Standard"/>
    <w:uiPriority w:val="59"/>
    <w:semiHidden/>
    <w:rsid w:val="00785252"/>
    <w:pPr>
      <w:spacing w:after="2040"/>
      <w:contextualSpacing/>
    </w:pPr>
    <w:rPr>
      <w:noProof/>
      <w:color w:val="FFFFFF" w:themeColor="background1"/>
    </w:rPr>
  </w:style>
  <w:style w:type="paragraph" w:customStyle="1" w:styleId="IPSO-Letter-01Envelope-Return-Box">
    <w:name w:val="IPSO-Letter-01: Envelope-Return-Box"/>
    <w:basedOn w:val="Standard"/>
    <w:next w:val="Standard"/>
    <w:uiPriority w:val="59"/>
    <w:semiHidden/>
    <w:rsid w:val="00B77B9D"/>
    <w:pPr>
      <w:framePr w:w="4536" w:h="227" w:wrap="notBeside" w:vAnchor="page" w:hAnchor="text" w:y="2949" w:anchorLock="1"/>
    </w:pPr>
    <w:rPr>
      <w:noProof/>
      <w:sz w:val="16"/>
      <w:u w:val="single"/>
    </w:rPr>
  </w:style>
  <w:style w:type="paragraph" w:customStyle="1" w:styleId="IPSO-Letter-01Envelope-Return-BoxRight">
    <w:name w:val="IPSO-Letter-01: Envelope-Return-Box (Right)"/>
    <w:basedOn w:val="Standard"/>
    <w:next w:val="Standard"/>
    <w:uiPriority w:val="59"/>
    <w:semiHidden/>
    <w:rsid w:val="00B77B9D"/>
    <w:pPr>
      <w:framePr w:w="4536" w:h="227" w:wrap="notBeside" w:vAnchor="page" w:hAnchor="page" w:x="6748" w:y="2949" w:anchorLock="1"/>
    </w:pPr>
    <w:rPr>
      <w:noProof/>
      <w:sz w:val="16"/>
      <w:u w:val="single"/>
    </w:rPr>
  </w:style>
  <w:style w:type="paragraph" w:customStyle="1" w:styleId="IPSO-Letter-02Empfngeradresse-Box">
    <w:name w:val="IPSO-Letter-02: Empfängeradresse-Box"/>
    <w:basedOn w:val="Standard"/>
    <w:uiPriority w:val="59"/>
    <w:semiHidden/>
    <w:rsid w:val="00785252"/>
    <w:pPr>
      <w:framePr w:w="4253" w:h="1588" w:wrap="notBeside" w:vAnchor="page" w:hAnchor="text" w:y="2949"/>
      <w:contextualSpacing/>
    </w:pPr>
  </w:style>
  <w:style w:type="paragraph" w:customStyle="1" w:styleId="IPSO-Letter-02Empfngeradresse-Boxrechts">
    <w:name w:val="IPSO-Letter-02: Empfängeradresse-Box (rechts)"/>
    <w:basedOn w:val="Standard"/>
    <w:uiPriority w:val="59"/>
    <w:semiHidden/>
    <w:rsid w:val="00785252"/>
    <w:pPr>
      <w:framePr w:w="4253" w:h="1588" w:wrap="notBeside" w:vAnchor="page" w:hAnchor="page" w:x="6748" w:y="2949" w:anchorLock="1"/>
      <w:contextualSpacing/>
    </w:pPr>
  </w:style>
  <w:style w:type="paragraph" w:customStyle="1" w:styleId="IPSO-Letter-06Signatur">
    <w:name w:val="IPSO-Letter-06: Signatur"/>
    <w:basedOn w:val="Standard"/>
    <w:uiPriority w:val="59"/>
    <w:semiHidden/>
    <w:rsid w:val="008343AB"/>
    <w:pPr>
      <w:tabs>
        <w:tab w:val="left" w:pos="4820"/>
      </w:tabs>
      <w:contextualSpacing/>
    </w:pPr>
  </w:style>
  <w:style w:type="paragraph" w:customStyle="1" w:styleId="IPSO-Letter-03Betreff">
    <w:name w:val="IPSO-Letter-03: Betreff"/>
    <w:basedOn w:val="Standard"/>
    <w:uiPriority w:val="59"/>
    <w:semiHidden/>
    <w:rsid w:val="009E667B"/>
    <w:pPr>
      <w:spacing w:before="720" w:after="480"/>
      <w:contextualSpacing/>
    </w:pPr>
    <w:rPr>
      <w:rFonts w:asciiTheme="majorHAnsi" w:hAnsiTheme="majorHAnsi"/>
      <w:b/>
      <w:sz w:val="22"/>
    </w:rPr>
  </w:style>
  <w:style w:type="paragraph" w:customStyle="1" w:styleId="IPSO-Letter-04Anrede">
    <w:name w:val="IPSO-Letter-04: Anrede"/>
    <w:basedOn w:val="Standard"/>
    <w:next w:val="Standard"/>
    <w:uiPriority w:val="59"/>
    <w:semiHidden/>
    <w:rsid w:val="00D624E3"/>
    <w:pPr>
      <w:spacing w:after="240"/>
      <w:contextualSpacing/>
    </w:pPr>
  </w:style>
  <w:style w:type="paragraph" w:customStyle="1" w:styleId="IPSO-Letter-05Grusszeile">
    <w:name w:val="IPSO-Letter-05: Grusszeile"/>
    <w:basedOn w:val="Standard"/>
    <w:next w:val="Standard"/>
    <w:uiPriority w:val="59"/>
    <w:semiHidden/>
    <w:rsid w:val="00D624E3"/>
    <w:pPr>
      <w:tabs>
        <w:tab w:val="left" w:pos="4536"/>
      </w:tabs>
      <w:spacing w:before="240" w:after="240"/>
      <w:contextualSpacing/>
    </w:pPr>
  </w:style>
  <w:style w:type="paragraph" w:customStyle="1" w:styleId="IPSO-Letter-05GrusszeileFirmenname">
    <w:name w:val="IPSO-Letter-05: Grusszeile (Firmenname)"/>
    <w:basedOn w:val="Standard"/>
    <w:next w:val="Standard"/>
    <w:uiPriority w:val="59"/>
    <w:semiHidden/>
    <w:rsid w:val="00D624E3"/>
    <w:pPr>
      <w:spacing w:after="240"/>
      <w:contextualSpacing/>
    </w:pPr>
    <w:rPr>
      <w:b/>
      <w:noProof/>
    </w:rPr>
  </w:style>
  <w:style w:type="paragraph" w:customStyle="1" w:styleId="IPSO-Letter-06Signature-BoxLeft">
    <w:name w:val="IPSO-Letter-06: Signature-Box (Left)"/>
    <w:basedOn w:val="Standard"/>
    <w:uiPriority w:val="59"/>
    <w:semiHidden/>
    <w:rsid w:val="00D624E3"/>
    <w:pPr>
      <w:framePr w:w="4423" w:wrap="notBeside" w:vAnchor="text" w:hAnchor="text" w:y="1"/>
    </w:pPr>
    <w:rPr>
      <w:noProof/>
    </w:rPr>
  </w:style>
  <w:style w:type="paragraph" w:customStyle="1" w:styleId="IPSO-Letter-06Signature-BoxRight">
    <w:name w:val="IPSO-Letter-06: Signature-Box (Right)"/>
    <w:basedOn w:val="Standard"/>
    <w:uiPriority w:val="59"/>
    <w:semiHidden/>
    <w:rsid w:val="00D624E3"/>
    <w:pPr>
      <w:framePr w:w="4423" w:wrap="notBeside" w:vAnchor="text" w:hAnchor="text" w:x="4537" w:y="1"/>
    </w:pPr>
    <w:rPr>
      <w:noProof/>
    </w:rPr>
  </w:style>
  <w:style w:type="paragraph" w:customStyle="1" w:styleId="IPSO-Letter-07AnhangKopie">
    <w:name w:val="IPSO-Letter-07: Anhang/Kopie"/>
    <w:basedOn w:val="Standard"/>
    <w:next w:val="Aufzhlung1IPSO"/>
    <w:uiPriority w:val="59"/>
    <w:semiHidden/>
    <w:rsid w:val="00D624E3"/>
    <w:pPr>
      <w:spacing w:before="240"/>
      <w:contextualSpacing/>
    </w:pPr>
  </w:style>
  <w:style w:type="table" w:customStyle="1" w:styleId="IPSO-TableStandard">
    <w:name w:val="IPSO-Table (Standard)"/>
    <w:basedOn w:val="NormaleTabelle"/>
    <w:uiPriority w:val="99"/>
    <w:rsid w:val="003F4E2A"/>
    <w:rPr>
      <w:lang w:val="de-CH"/>
    </w:rPr>
    <w:tblPr>
      <w:tblStyleRowBandSize w:val="1"/>
      <w:tblStyleColBandSize w:val="1"/>
      <w:tblCellMar>
        <w:top w:w="57" w:type="dxa"/>
        <w:left w:w="0" w:type="dxa"/>
        <w:bottom w:w="57" w:type="dxa"/>
      </w:tblCellMar>
    </w:tblPr>
    <w:tblStylePr w:type="firstRow">
      <w:rPr>
        <w:b/>
      </w:rPr>
      <w:tblPr/>
      <w:tcPr>
        <w:tcBorders>
          <w:top w:val="single" w:sz="2" w:space="0" w:color="auto"/>
          <w:bottom w:val="single" w:sz="2" w:space="0" w:color="auto"/>
        </w:tcBorders>
      </w:tcPr>
    </w:tblStylePr>
    <w:tblStylePr w:type="lastRow">
      <w:rPr>
        <w:b/>
      </w:rPr>
      <w:tblPr/>
      <w:tcPr>
        <w:tcBorders>
          <w:top w:val="single" w:sz="2" w:space="0" w:color="auto"/>
          <w:bottom w:val="single" w:sz="2" w:space="0" w:color="auto"/>
        </w:tcBorders>
      </w:tcPr>
    </w:tblStylePr>
    <w:tblStylePr w:type="band1Vert">
      <w:tblPr/>
      <w:tcPr>
        <w:tcBorders>
          <w:left w:val="single" w:sz="2" w:space="0" w:color="auto"/>
          <w:right w:val="single" w:sz="2" w:space="0" w:color="auto"/>
        </w:tcBorders>
      </w:tcPr>
    </w:tblStylePr>
    <w:tblStylePr w:type="band2Vert">
      <w:tblPr/>
      <w:tcPr>
        <w:tcBorders>
          <w:left w:val="single" w:sz="2" w:space="0" w:color="auto"/>
          <w:right w:val="single" w:sz="2" w:space="0" w:color="auto"/>
          <w:insideV w:val="single" w:sz="4" w:space="0" w:color="494642" w:themeColor="text1"/>
        </w:tcBorders>
      </w:tcPr>
    </w:tblStylePr>
    <w:tblStylePr w:type="band1Horz">
      <w:tblPr/>
      <w:tcPr>
        <w:tcBorders>
          <w:top w:val="single" w:sz="2" w:space="0" w:color="auto"/>
          <w:bottom w:val="single" w:sz="2" w:space="0" w:color="auto"/>
        </w:tcBorders>
      </w:tcPr>
    </w:tblStylePr>
    <w:tblStylePr w:type="band2Horz">
      <w:tblPr/>
      <w:tcPr>
        <w:tcBorders>
          <w:top w:val="single" w:sz="2" w:space="0" w:color="auto"/>
          <w:bottom w:val="single" w:sz="2" w:space="0" w:color="auto"/>
        </w:tcBorders>
      </w:tcPr>
    </w:tblStylePr>
  </w:style>
  <w:style w:type="paragraph" w:styleId="KeinLeerraum">
    <w:name w:val="No Spacing"/>
    <w:uiPriority w:val="15"/>
    <w:semiHidden/>
    <w:qFormat/>
    <w:rsid w:val="00683423"/>
    <w:rPr>
      <w:spacing w:val="2"/>
      <w:lang w:val="de-CH"/>
    </w:rPr>
  </w:style>
  <w:style w:type="paragraph" w:customStyle="1" w:styleId="Lettering1IPSO">
    <w:name w:val="Lettering 1: IPSO"/>
    <w:basedOn w:val="Standard"/>
    <w:uiPriority w:val="6"/>
    <w:qFormat/>
    <w:rsid w:val="001E5869"/>
    <w:pPr>
      <w:numPr>
        <w:numId w:val="7"/>
      </w:numPr>
      <w:contextualSpacing/>
    </w:pPr>
  </w:style>
  <w:style w:type="paragraph" w:customStyle="1" w:styleId="Lettering2IPSO">
    <w:name w:val="Lettering 2: IPSO"/>
    <w:basedOn w:val="Standard"/>
    <w:uiPriority w:val="6"/>
    <w:semiHidden/>
    <w:qFormat/>
    <w:rsid w:val="001E5869"/>
    <w:pPr>
      <w:numPr>
        <w:ilvl w:val="1"/>
        <w:numId w:val="7"/>
      </w:numPr>
      <w:contextualSpacing/>
    </w:pPr>
  </w:style>
  <w:style w:type="paragraph" w:customStyle="1" w:styleId="Lettering3IPSO">
    <w:name w:val="Lettering 3: IPSO"/>
    <w:basedOn w:val="Standard"/>
    <w:uiPriority w:val="6"/>
    <w:semiHidden/>
    <w:rsid w:val="001E5869"/>
    <w:pPr>
      <w:numPr>
        <w:ilvl w:val="2"/>
        <w:numId w:val="7"/>
      </w:numPr>
      <w:contextualSpacing/>
    </w:pPr>
  </w:style>
  <w:style w:type="numbering" w:customStyle="1" w:styleId="List-Bullet">
    <w:name w:val="List-Bullet"/>
    <w:uiPriority w:val="99"/>
    <w:rsid w:val="00642CFC"/>
    <w:pPr>
      <w:numPr>
        <w:numId w:val="6"/>
      </w:numPr>
    </w:pPr>
  </w:style>
  <w:style w:type="paragraph" w:styleId="Listennummer">
    <w:name w:val="List Number"/>
    <w:basedOn w:val="Standard"/>
    <w:uiPriority w:val="80"/>
    <w:rsid w:val="00D624E3"/>
    <w:pPr>
      <w:numPr>
        <w:numId w:val="8"/>
      </w:numPr>
      <w:contextualSpacing/>
    </w:pPr>
  </w:style>
  <w:style w:type="paragraph" w:styleId="Listennummer2">
    <w:name w:val="List Number 2"/>
    <w:basedOn w:val="Standard"/>
    <w:uiPriority w:val="80"/>
    <w:semiHidden/>
    <w:rsid w:val="00D624E3"/>
    <w:pPr>
      <w:numPr>
        <w:numId w:val="9"/>
      </w:numPr>
      <w:contextualSpacing/>
    </w:pPr>
  </w:style>
  <w:style w:type="paragraph" w:styleId="Listennummer3">
    <w:name w:val="List Number 3"/>
    <w:basedOn w:val="Standard"/>
    <w:uiPriority w:val="80"/>
    <w:semiHidden/>
    <w:rsid w:val="00D624E3"/>
    <w:pPr>
      <w:numPr>
        <w:numId w:val="10"/>
      </w:numPr>
      <w:contextualSpacing/>
    </w:pPr>
  </w:style>
  <w:style w:type="paragraph" w:styleId="Listennummer4">
    <w:name w:val="List Number 4"/>
    <w:basedOn w:val="Standard"/>
    <w:uiPriority w:val="80"/>
    <w:semiHidden/>
    <w:rsid w:val="00D624E3"/>
    <w:pPr>
      <w:numPr>
        <w:numId w:val="11"/>
      </w:numPr>
      <w:contextualSpacing/>
    </w:pPr>
  </w:style>
  <w:style w:type="paragraph" w:styleId="Listennummer5">
    <w:name w:val="List Number 5"/>
    <w:basedOn w:val="Standard"/>
    <w:uiPriority w:val="80"/>
    <w:semiHidden/>
    <w:rsid w:val="00D624E3"/>
    <w:pPr>
      <w:numPr>
        <w:numId w:val="12"/>
      </w:numPr>
      <w:contextualSpacing/>
    </w:pPr>
  </w:style>
  <w:style w:type="numbering" w:customStyle="1" w:styleId="List-Heading">
    <w:name w:val="List-Heading"/>
    <w:uiPriority w:val="99"/>
    <w:rsid w:val="00B77B9D"/>
    <w:pPr>
      <w:numPr>
        <w:numId w:val="13"/>
      </w:numPr>
    </w:pPr>
  </w:style>
  <w:style w:type="numbering" w:customStyle="1" w:styleId="List-Lettering">
    <w:name w:val="List-Lettering"/>
    <w:uiPriority w:val="99"/>
    <w:rsid w:val="00B77B9D"/>
    <w:pPr>
      <w:numPr>
        <w:numId w:val="7"/>
      </w:numPr>
    </w:pPr>
  </w:style>
  <w:style w:type="numbering" w:customStyle="1" w:styleId="List-Numbering">
    <w:name w:val="List-Numbering"/>
    <w:uiPriority w:val="99"/>
    <w:rsid w:val="00B77B9D"/>
    <w:pPr>
      <w:numPr>
        <w:numId w:val="15"/>
      </w:numPr>
    </w:pPr>
  </w:style>
  <w:style w:type="character" w:styleId="NichtaufgelsteErwhnung">
    <w:name w:val="Unresolved Mention"/>
    <w:basedOn w:val="Absatz-Standardschriftart"/>
    <w:uiPriority w:val="99"/>
    <w:semiHidden/>
    <w:unhideWhenUsed/>
    <w:rsid w:val="00B77B9D"/>
    <w:rPr>
      <w:color w:val="605E5C"/>
      <w:shd w:val="clear" w:color="auto" w:fill="E1DFDD"/>
    </w:rPr>
  </w:style>
  <w:style w:type="paragraph" w:customStyle="1" w:styleId="Numbering1IPSO">
    <w:name w:val="Numbering 1: IPSO"/>
    <w:basedOn w:val="Standard"/>
    <w:uiPriority w:val="5"/>
    <w:qFormat/>
    <w:rsid w:val="001E5869"/>
    <w:pPr>
      <w:numPr>
        <w:numId w:val="22"/>
      </w:numPr>
      <w:contextualSpacing/>
    </w:pPr>
  </w:style>
  <w:style w:type="paragraph" w:customStyle="1" w:styleId="Numbering2IPSO">
    <w:name w:val="Numbering 2: IPSO"/>
    <w:basedOn w:val="Standard"/>
    <w:uiPriority w:val="5"/>
    <w:qFormat/>
    <w:rsid w:val="001E5869"/>
    <w:pPr>
      <w:numPr>
        <w:ilvl w:val="1"/>
        <w:numId w:val="22"/>
      </w:numPr>
      <w:contextualSpacing/>
    </w:pPr>
  </w:style>
  <w:style w:type="paragraph" w:customStyle="1" w:styleId="Numbering3IPSO">
    <w:name w:val="Numbering 3: IPSO"/>
    <w:basedOn w:val="Standard"/>
    <w:uiPriority w:val="5"/>
    <w:semiHidden/>
    <w:rsid w:val="001E5869"/>
    <w:pPr>
      <w:numPr>
        <w:ilvl w:val="2"/>
        <w:numId w:val="22"/>
      </w:numPr>
      <w:contextualSpacing/>
    </w:pPr>
  </w:style>
  <w:style w:type="character" w:styleId="Platzhaltertext">
    <w:name w:val="Placeholder Text"/>
    <w:basedOn w:val="Absatz-Standardschriftart"/>
    <w:uiPriority w:val="99"/>
    <w:rsid w:val="008410E7"/>
    <w:rPr>
      <w:color w:val="auto"/>
      <w:bdr w:val="none" w:sz="0" w:space="0" w:color="auto"/>
      <w:shd w:val="clear" w:color="auto" w:fill="CBEAF3" w:themeFill="accent6" w:themeFillTint="66"/>
    </w:rPr>
  </w:style>
  <w:style w:type="paragraph" w:styleId="RGV-berschrift">
    <w:name w:val="toa heading"/>
    <w:basedOn w:val="Standard"/>
    <w:next w:val="Standard"/>
    <w:uiPriority w:val="40"/>
    <w:semiHidden/>
    <w:unhideWhenUsed/>
    <w:rsid w:val="00E82A38"/>
    <w:rPr>
      <w:rFonts w:asciiTheme="majorHAnsi" w:eastAsiaTheme="majorEastAsia" w:hAnsiTheme="majorHAnsi" w:cstheme="majorBidi"/>
      <w:b/>
      <w:bCs/>
      <w:szCs w:val="24"/>
    </w:rPr>
  </w:style>
  <w:style w:type="character" w:styleId="SchwacheHervorhebung">
    <w:name w:val="Subtle Emphasis"/>
    <w:basedOn w:val="Absatz-Standardschriftart"/>
    <w:uiPriority w:val="19"/>
    <w:semiHidden/>
    <w:qFormat/>
    <w:rsid w:val="008B094A"/>
    <w:rPr>
      <w:b w:val="0"/>
      <w:i w:val="0"/>
      <w:iCs/>
      <w:caps/>
      <w:smallCaps w:val="0"/>
      <w:color w:val="auto"/>
      <w:spacing w:val="2"/>
    </w:rPr>
  </w:style>
  <w:style w:type="character" w:styleId="SchwacherVerweis">
    <w:name w:val="Subtle Reference"/>
    <w:basedOn w:val="Absatz-Standardschriftart"/>
    <w:uiPriority w:val="31"/>
    <w:qFormat/>
    <w:rsid w:val="00B77B9D"/>
    <w:rPr>
      <w:caps w:val="0"/>
      <w:smallCaps w:val="0"/>
      <w:color w:val="auto"/>
      <w:spacing w:val="2"/>
      <w:u w:val="single"/>
    </w:rPr>
  </w:style>
  <w:style w:type="paragraph" w:styleId="Standardeinzug">
    <w:name w:val="Normal Indent"/>
    <w:basedOn w:val="Standard"/>
    <w:uiPriority w:val="15"/>
    <w:qFormat/>
    <w:rsid w:val="00E82A38"/>
    <w:pPr>
      <w:ind w:left="357"/>
    </w:pPr>
  </w:style>
  <w:style w:type="table" w:styleId="Tabellenraster">
    <w:name w:val="Table Grid"/>
    <w:basedOn w:val="NormaleTabelle"/>
    <w:uiPriority w:val="39"/>
    <w:rsid w:val="00B77B9D"/>
    <w:pPr>
      <w:spacing w:line="240" w:lineRule="auto"/>
    </w:pPr>
    <w:rPr>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2"/>
    <w:qFormat/>
    <w:rsid w:val="008410E7"/>
    <w:pPr>
      <w:spacing w:before="360" w:after="120"/>
    </w:pPr>
    <w:rPr>
      <w:rFonts w:asciiTheme="majorHAnsi" w:eastAsiaTheme="majorEastAsia" w:hAnsiTheme="majorHAnsi" w:cstheme="majorBidi"/>
      <w:b/>
      <w:kern w:val="28"/>
      <w:sz w:val="24"/>
      <w:szCs w:val="56"/>
    </w:rPr>
  </w:style>
  <w:style w:type="character" w:customStyle="1" w:styleId="TitelZchn">
    <w:name w:val="Titel Zchn"/>
    <w:basedOn w:val="Absatz-Standardschriftart"/>
    <w:link w:val="Titel"/>
    <w:uiPriority w:val="2"/>
    <w:rsid w:val="008410E7"/>
    <w:rPr>
      <w:rFonts w:asciiTheme="majorHAnsi" w:eastAsiaTheme="majorEastAsia" w:hAnsiTheme="majorHAnsi" w:cstheme="majorBidi"/>
      <w:b/>
      <w:kern w:val="28"/>
      <w:sz w:val="24"/>
      <w:szCs w:val="56"/>
      <w:lang w:val="de-CH"/>
    </w:rPr>
  </w:style>
  <w:style w:type="character" w:customStyle="1" w:styleId="berschrift2Zchn">
    <w:name w:val="Überschrift 2 Zchn"/>
    <w:basedOn w:val="Absatz-Standardschriftart"/>
    <w:link w:val="berschrift2"/>
    <w:uiPriority w:val="9"/>
    <w:rsid w:val="0049526D"/>
    <w:rPr>
      <w:rFonts w:asciiTheme="majorHAnsi" w:eastAsiaTheme="majorEastAsia" w:hAnsiTheme="majorHAnsi" w:cstheme="majorBidi"/>
      <w:b/>
      <w:sz w:val="22"/>
      <w:szCs w:val="26"/>
      <w:lang w:val="de-CH"/>
    </w:rPr>
  </w:style>
  <w:style w:type="character" w:customStyle="1" w:styleId="berschrift3Zchn">
    <w:name w:val="Überschrift 3 Zchn"/>
    <w:basedOn w:val="Absatz-Standardschriftart"/>
    <w:link w:val="berschrift3"/>
    <w:uiPriority w:val="9"/>
    <w:rsid w:val="008410E7"/>
    <w:rPr>
      <w:rFonts w:asciiTheme="majorHAnsi" w:eastAsiaTheme="majorEastAsia" w:hAnsiTheme="majorHAnsi" w:cstheme="majorBidi"/>
      <w:b/>
      <w:szCs w:val="24"/>
      <w:lang w:val="de-CH"/>
    </w:rPr>
  </w:style>
  <w:style w:type="character" w:customStyle="1" w:styleId="berschrift4Zchn">
    <w:name w:val="Überschrift 4 Zchn"/>
    <w:basedOn w:val="Absatz-Standardschriftart"/>
    <w:link w:val="berschrift4"/>
    <w:uiPriority w:val="9"/>
    <w:semiHidden/>
    <w:rsid w:val="00AD2BAE"/>
    <w:rPr>
      <w:rFonts w:eastAsiaTheme="majorEastAsia" w:cstheme="majorBidi"/>
      <w:iCs/>
      <w:lang w:val="de-CH"/>
    </w:rPr>
  </w:style>
  <w:style w:type="character" w:customStyle="1" w:styleId="berschrift5Zchn">
    <w:name w:val="Überschrift 5 Zchn"/>
    <w:basedOn w:val="Absatz-Standardschriftart"/>
    <w:link w:val="berschrift5"/>
    <w:uiPriority w:val="9"/>
    <w:semiHidden/>
    <w:rsid w:val="00AD2BAE"/>
    <w:rPr>
      <w:rFonts w:eastAsiaTheme="majorEastAsia" w:cstheme="majorBidi"/>
      <w:lang w:val="de-CH"/>
    </w:rPr>
  </w:style>
  <w:style w:type="character" w:customStyle="1" w:styleId="berschrift6Zchn">
    <w:name w:val="Überschrift 6 Zchn"/>
    <w:basedOn w:val="Absatz-Standardschriftart"/>
    <w:link w:val="berschrift6"/>
    <w:uiPriority w:val="9"/>
    <w:semiHidden/>
    <w:rsid w:val="00E82A38"/>
    <w:rPr>
      <w:rFonts w:eastAsiaTheme="majorEastAsia" w:cstheme="majorBidi"/>
      <w:lang w:val="de-CH"/>
    </w:rPr>
  </w:style>
  <w:style w:type="character" w:customStyle="1" w:styleId="berschrift7Zchn">
    <w:name w:val="Überschrift 7 Zchn"/>
    <w:basedOn w:val="Absatz-Standardschriftart"/>
    <w:link w:val="berschrift7"/>
    <w:uiPriority w:val="9"/>
    <w:semiHidden/>
    <w:rsid w:val="00E82A38"/>
    <w:rPr>
      <w:rFonts w:eastAsiaTheme="majorEastAsia" w:cstheme="majorBidi"/>
      <w:iCs/>
      <w:lang w:val="de-CH"/>
    </w:rPr>
  </w:style>
  <w:style w:type="character" w:customStyle="1" w:styleId="berschrift8Zchn">
    <w:name w:val="Überschrift 8 Zchn"/>
    <w:basedOn w:val="Absatz-Standardschriftart"/>
    <w:link w:val="berschrift8"/>
    <w:uiPriority w:val="9"/>
    <w:semiHidden/>
    <w:rsid w:val="00E82A38"/>
    <w:rPr>
      <w:rFonts w:eastAsiaTheme="majorEastAsia" w:cstheme="majorBidi"/>
      <w:lang w:val="de-CH"/>
    </w:rPr>
  </w:style>
  <w:style w:type="character" w:customStyle="1" w:styleId="berschrift9Zchn">
    <w:name w:val="Überschrift 9 Zchn"/>
    <w:basedOn w:val="Absatz-Standardschriftart"/>
    <w:link w:val="berschrift9"/>
    <w:uiPriority w:val="9"/>
    <w:semiHidden/>
    <w:rsid w:val="00E82A38"/>
    <w:rPr>
      <w:rFonts w:eastAsiaTheme="majorEastAsia" w:cstheme="majorBidi"/>
      <w:iCs/>
      <w:lang w:val="de-CH"/>
    </w:rPr>
  </w:style>
  <w:style w:type="paragraph" w:styleId="Untertitel">
    <w:name w:val="Subtitle"/>
    <w:basedOn w:val="Standard"/>
    <w:next w:val="Standard"/>
    <w:link w:val="UntertitelZchn"/>
    <w:uiPriority w:val="2"/>
    <w:qFormat/>
    <w:rsid w:val="008410E7"/>
    <w:pPr>
      <w:numPr>
        <w:ilvl w:val="1"/>
      </w:numPr>
      <w:spacing w:before="360" w:after="120"/>
    </w:pPr>
    <w:rPr>
      <w:rFonts w:asciiTheme="majorHAnsi" w:eastAsiaTheme="minorEastAsia" w:hAnsiTheme="majorHAnsi"/>
      <w:b/>
      <w:sz w:val="22"/>
    </w:rPr>
  </w:style>
  <w:style w:type="character" w:customStyle="1" w:styleId="UntertitelZchn">
    <w:name w:val="Untertitel Zchn"/>
    <w:basedOn w:val="Absatz-Standardschriftart"/>
    <w:link w:val="Untertitel"/>
    <w:uiPriority w:val="2"/>
    <w:rsid w:val="008410E7"/>
    <w:rPr>
      <w:rFonts w:asciiTheme="majorHAnsi" w:eastAsiaTheme="minorEastAsia" w:hAnsiTheme="majorHAnsi"/>
      <w:b/>
      <w:sz w:val="22"/>
      <w:lang w:val="de-CH"/>
    </w:rPr>
  </w:style>
  <w:style w:type="paragraph" w:styleId="Verzeichnis1">
    <w:name w:val="toc 1"/>
    <w:basedOn w:val="Standard"/>
    <w:next w:val="Standard"/>
    <w:uiPriority w:val="39"/>
    <w:rsid w:val="00A00073"/>
    <w:pPr>
      <w:tabs>
        <w:tab w:val="left" w:pos="720"/>
        <w:tab w:val="right" w:pos="9639"/>
      </w:tabs>
      <w:suppressAutoHyphens/>
      <w:spacing w:before="120"/>
      <w:ind w:left="720" w:hanging="720"/>
    </w:pPr>
    <w:rPr>
      <w:rFonts w:asciiTheme="majorHAnsi" w:hAnsiTheme="majorHAnsi"/>
      <w:b/>
    </w:rPr>
  </w:style>
  <w:style w:type="paragraph" w:styleId="Verzeichnis2">
    <w:name w:val="toc 2"/>
    <w:basedOn w:val="Standard"/>
    <w:next w:val="Standard"/>
    <w:uiPriority w:val="39"/>
    <w:rsid w:val="00A00073"/>
    <w:pPr>
      <w:tabs>
        <w:tab w:val="left" w:pos="720"/>
        <w:tab w:val="right" w:leader="dot" w:pos="9639"/>
      </w:tabs>
      <w:suppressAutoHyphens/>
      <w:ind w:left="720" w:hanging="720"/>
      <w:contextualSpacing/>
    </w:pPr>
  </w:style>
  <w:style w:type="paragraph" w:styleId="Verzeichnis3">
    <w:name w:val="toc 3"/>
    <w:basedOn w:val="Standard"/>
    <w:next w:val="Standard"/>
    <w:uiPriority w:val="39"/>
    <w:rsid w:val="00A00073"/>
    <w:pPr>
      <w:tabs>
        <w:tab w:val="left" w:pos="720"/>
        <w:tab w:val="right" w:leader="dot" w:pos="9639"/>
      </w:tabs>
      <w:suppressAutoHyphens/>
      <w:ind w:left="720" w:hanging="720"/>
      <w:contextualSpacing/>
    </w:pPr>
  </w:style>
  <w:style w:type="paragraph" w:styleId="Verzeichnis4">
    <w:name w:val="toc 4"/>
    <w:basedOn w:val="Standard"/>
    <w:next w:val="Standard"/>
    <w:uiPriority w:val="39"/>
    <w:semiHidden/>
    <w:rsid w:val="006076CC"/>
    <w:pPr>
      <w:tabs>
        <w:tab w:val="left" w:pos="1072"/>
        <w:tab w:val="right" w:leader="dot" w:pos="9639"/>
      </w:tabs>
      <w:suppressAutoHyphens/>
      <w:ind w:left="1072" w:hanging="1072"/>
      <w:contextualSpacing/>
    </w:pPr>
  </w:style>
  <w:style w:type="paragraph" w:styleId="Verzeichnis5">
    <w:name w:val="toc 5"/>
    <w:basedOn w:val="Standard"/>
    <w:next w:val="Standard"/>
    <w:uiPriority w:val="39"/>
    <w:semiHidden/>
    <w:rsid w:val="006076CC"/>
    <w:pPr>
      <w:tabs>
        <w:tab w:val="left" w:pos="1072"/>
        <w:tab w:val="right" w:leader="dot" w:pos="9639"/>
      </w:tabs>
      <w:suppressAutoHyphens/>
      <w:ind w:left="1072" w:hanging="1072"/>
      <w:contextualSpacing/>
    </w:pPr>
  </w:style>
  <w:style w:type="paragraph" w:styleId="Verzeichnis6">
    <w:name w:val="toc 6"/>
    <w:basedOn w:val="Standard"/>
    <w:next w:val="Standard"/>
    <w:uiPriority w:val="39"/>
    <w:semiHidden/>
    <w:rsid w:val="006076CC"/>
    <w:pPr>
      <w:tabs>
        <w:tab w:val="left" w:pos="1440"/>
        <w:tab w:val="right" w:leader="dot" w:pos="9639"/>
      </w:tabs>
      <w:suppressAutoHyphens/>
      <w:ind w:left="1440" w:hanging="1440"/>
      <w:contextualSpacing/>
    </w:pPr>
  </w:style>
  <w:style w:type="paragraph" w:styleId="Verzeichnis7">
    <w:name w:val="toc 7"/>
    <w:basedOn w:val="Standard"/>
    <w:next w:val="Standard"/>
    <w:uiPriority w:val="39"/>
    <w:semiHidden/>
    <w:rsid w:val="006076CC"/>
    <w:pPr>
      <w:tabs>
        <w:tab w:val="left" w:pos="1440"/>
        <w:tab w:val="right" w:leader="dot" w:pos="9639"/>
      </w:tabs>
      <w:suppressAutoHyphens/>
      <w:ind w:left="1440" w:hanging="1440"/>
      <w:contextualSpacing/>
    </w:pPr>
  </w:style>
  <w:style w:type="paragraph" w:styleId="Verzeichnis8">
    <w:name w:val="toc 8"/>
    <w:basedOn w:val="Standard"/>
    <w:next w:val="Standard"/>
    <w:uiPriority w:val="39"/>
    <w:semiHidden/>
    <w:rsid w:val="006076CC"/>
    <w:pPr>
      <w:tabs>
        <w:tab w:val="left" w:pos="1797"/>
        <w:tab w:val="right" w:leader="dot" w:pos="9639"/>
      </w:tabs>
      <w:suppressAutoHyphens/>
      <w:ind w:left="1797" w:hanging="1797"/>
      <w:contextualSpacing/>
    </w:pPr>
  </w:style>
  <w:style w:type="paragraph" w:styleId="Verzeichnis9">
    <w:name w:val="toc 9"/>
    <w:basedOn w:val="Standard"/>
    <w:next w:val="Standard"/>
    <w:uiPriority w:val="39"/>
    <w:semiHidden/>
    <w:rsid w:val="006076CC"/>
    <w:pPr>
      <w:tabs>
        <w:tab w:val="left" w:pos="1797"/>
        <w:tab w:val="right" w:leader="dot" w:pos="9639"/>
      </w:tabs>
      <w:suppressAutoHyphens/>
      <w:ind w:left="1797" w:hanging="1797"/>
      <w:contextualSpacing/>
    </w:pPr>
  </w:style>
  <w:style w:type="paragraph" w:styleId="Zitat">
    <w:name w:val="Quote"/>
    <w:basedOn w:val="Standard"/>
    <w:next w:val="Standard"/>
    <w:link w:val="ZitatZchn"/>
    <w:uiPriority w:val="29"/>
    <w:semiHidden/>
    <w:rsid w:val="00B77B9D"/>
    <w:pPr>
      <w:spacing w:before="200"/>
      <w:ind w:left="864" w:right="864"/>
      <w:jc w:val="center"/>
    </w:pPr>
    <w:rPr>
      <w:i/>
      <w:iCs/>
    </w:rPr>
  </w:style>
  <w:style w:type="character" w:customStyle="1" w:styleId="ZitatZchn">
    <w:name w:val="Zitat Zchn"/>
    <w:basedOn w:val="Absatz-Standardschriftart"/>
    <w:link w:val="Zitat"/>
    <w:uiPriority w:val="29"/>
    <w:semiHidden/>
    <w:rsid w:val="00A6632A"/>
    <w:rPr>
      <w:i/>
      <w:iCs/>
      <w:spacing w:val="2"/>
      <w:sz w:val="20"/>
      <w:lang w:val="de-CH"/>
    </w:rPr>
  </w:style>
  <w:style w:type="paragraph" w:styleId="HTMLAdresse">
    <w:name w:val="HTML Address"/>
    <w:basedOn w:val="Standard"/>
    <w:link w:val="HTMLAdresseZchn"/>
    <w:uiPriority w:val="99"/>
    <w:semiHidden/>
    <w:rsid w:val="00D624E3"/>
    <w:pPr>
      <w:spacing w:line="240" w:lineRule="auto"/>
    </w:pPr>
    <w:rPr>
      <w:i/>
      <w:iCs/>
    </w:rPr>
  </w:style>
  <w:style w:type="character" w:customStyle="1" w:styleId="HTMLAdresseZchn">
    <w:name w:val="HTML Adresse Zchn"/>
    <w:basedOn w:val="Absatz-Standardschriftart"/>
    <w:link w:val="HTMLAdresse"/>
    <w:uiPriority w:val="99"/>
    <w:semiHidden/>
    <w:rsid w:val="00592358"/>
    <w:rPr>
      <w:i/>
      <w:iCs/>
      <w:spacing w:val="2"/>
      <w:lang w:val="de-CH"/>
    </w:rPr>
  </w:style>
  <w:style w:type="paragraph" w:styleId="Textkrper-Einzug3">
    <w:name w:val="Body Text Indent 3"/>
    <w:basedOn w:val="Standard"/>
    <w:link w:val="Textkrper-Einzug3Zchn"/>
    <w:uiPriority w:val="99"/>
    <w:semiHidden/>
    <w:unhideWhenUsed/>
    <w:rsid w:val="00D624E3"/>
    <w:pPr>
      <w:ind w:left="283"/>
    </w:pPr>
    <w:rPr>
      <w:sz w:val="18"/>
      <w:szCs w:val="16"/>
    </w:rPr>
  </w:style>
  <w:style w:type="character" w:customStyle="1" w:styleId="Textkrper-Einzug3Zchn">
    <w:name w:val="Textkörper-Einzug 3 Zchn"/>
    <w:basedOn w:val="Absatz-Standardschriftart"/>
    <w:link w:val="Textkrper-Einzug3"/>
    <w:uiPriority w:val="99"/>
    <w:semiHidden/>
    <w:rsid w:val="00D624E3"/>
    <w:rPr>
      <w:spacing w:val="2"/>
      <w:sz w:val="18"/>
      <w:szCs w:val="16"/>
      <w:lang w:val="de-CH"/>
    </w:rPr>
  </w:style>
  <w:style w:type="paragraph" w:styleId="Textkrper3">
    <w:name w:val="Body Text 3"/>
    <w:basedOn w:val="Standard"/>
    <w:link w:val="Textkrper3Zchn"/>
    <w:uiPriority w:val="99"/>
    <w:semiHidden/>
    <w:unhideWhenUsed/>
    <w:rsid w:val="00D624E3"/>
    <w:rPr>
      <w:sz w:val="18"/>
      <w:szCs w:val="16"/>
    </w:rPr>
  </w:style>
  <w:style w:type="character" w:customStyle="1" w:styleId="Textkrper3Zchn">
    <w:name w:val="Textkörper 3 Zchn"/>
    <w:basedOn w:val="Absatz-Standardschriftart"/>
    <w:link w:val="Textkrper3"/>
    <w:uiPriority w:val="99"/>
    <w:semiHidden/>
    <w:rsid w:val="00D624E3"/>
    <w:rPr>
      <w:spacing w:val="2"/>
      <w:sz w:val="18"/>
      <w:szCs w:val="16"/>
      <w:lang w:val="de-CH"/>
    </w:rPr>
  </w:style>
  <w:style w:type="table" w:styleId="EinfacheTabelle4">
    <w:name w:val="Plain Table 4"/>
    <w:basedOn w:val="NormaleTabelle"/>
    <w:uiPriority w:val="44"/>
    <w:rsid w:val="0068342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Aufzhlung1IPSO">
    <w:name w:val="Table-Aufzählung 1: IPSO"/>
    <w:basedOn w:val="Standard"/>
    <w:uiPriority w:val="7"/>
    <w:qFormat/>
    <w:rsid w:val="003C7DD9"/>
    <w:pPr>
      <w:numPr>
        <w:numId w:val="27"/>
      </w:numPr>
    </w:pPr>
  </w:style>
  <w:style w:type="numbering" w:customStyle="1" w:styleId="List-Table">
    <w:name w:val="List-Table"/>
    <w:uiPriority w:val="99"/>
    <w:rsid w:val="003C7DD9"/>
    <w:pPr>
      <w:numPr>
        <w:numId w:val="18"/>
      </w:numPr>
    </w:pPr>
  </w:style>
  <w:style w:type="paragraph" w:customStyle="1" w:styleId="Table-Aufzhlung2IPSO">
    <w:name w:val="Table-Aufzählung 2: IPSO"/>
    <w:basedOn w:val="Standard"/>
    <w:uiPriority w:val="7"/>
    <w:semiHidden/>
    <w:rsid w:val="003C7DD9"/>
    <w:pPr>
      <w:numPr>
        <w:ilvl w:val="1"/>
        <w:numId w:val="27"/>
      </w:numPr>
    </w:pPr>
  </w:style>
  <w:style w:type="paragraph" w:customStyle="1" w:styleId="Table-Numbering1IPSO">
    <w:name w:val="Table-Numbering 1: IPSO"/>
    <w:basedOn w:val="Standard"/>
    <w:uiPriority w:val="7"/>
    <w:semiHidden/>
    <w:qFormat/>
    <w:rsid w:val="003C7DD9"/>
    <w:pPr>
      <w:numPr>
        <w:ilvl w:val="2"/>
        <w:numId w:val="27"/>
      </w:numPr>
    </w:pPr>
  </w:style>
  <w:style w:type="paragraph" w:customStyle="1" w:styleId="Table-Numbering2IPSO">
    <w:name w:val="Table-Numbering 2: IPSO"/>
    <w:basedOn w:val="Standard"/>
    <w:uiPriority w:val="7"/>
    <w:semiHidden/>
    <w:rsid w:val="003C7DD9"/>
    <w:pPr>
      <w:numPr>
        <w:ilvl w:val="3"/>
        <w:numId w:val="27"/>
      </w:numPr>
    </w:pPr>
  </w:style>
  <w:style w:type="paragraph" w:customStyle="1" w:styleId="Table-Lettering1IPSO">
    <w:name w:val="Table-Lettering 1: IPSO"/>
    <w:basedOn w:val="Standard"/>
    <w:uiPriority w:val="8"/>
    <w:semiHidden/>
    <w:rsid w:val="003C7DD9"/>
    <w:pPr>
      <w:numPr>
        <w:ilvl w:val="4"/>
        <w:numId w:val="27"/>
      </w:numPr>
    </w:pPr>
  </w:style>
  <w:style w:type="paragraph" w:customStyle="1" w:styleId="Table-Lettering2IPSO">
    <w:name w:val="Table-Lettering 2: IPSO"/>
    <w:basedOn w:val="Standard"/>
    <w:uiPriority w:val="8"/>
    <w:semiHidden/>
    <w:rsid w:val="003C7DD9"/>
    <w:pPr>
      <w:numPr>
        <w:ilvl w:val="5"/>
        <w:numId w:val="27"/>
      </w:numPr>
    </w:pPr>
  </w:style>
  <w:style w:type="paragraph" w:customStyle="1" w:styleId="a0">
    <w:name w:val="*********"/>
    <w:basedOn w:val="Standard"/>
    <w:next w:val="Standard"/>
    <w:uiPriority w:val="7"/>
    <w:semiHidden/>
    <w:rsid w:val="00297AE3"/>
    <w:pPr>
      <w:jc w:val="center"/>
    </w:pPr>
    <w:rPr>
      <w:color w:val="009CC3" w:themeColor="accent2"/>
      <w:sz w:val="16"/>
    </w:rPr>
  </w:style>
  <w:style w:type="paragraph" w:customStyle="1" w:styleId="IPSO-DoksDokumenttitel">
    <w:name w:val="IPSO-Doks: Dokumenttitel"/>
    <w:basedOn w:val="Standard"/>
    <w:uiPriority w:val="49"/>
    <w:semiHidden/>
    <w:rsid w:val="00E42381"/>
    <w:pPr>
      <w:spacing w:after="240"/>
      <w:contextualSpacing/>
    </w:pPr>
    <w:rPr>
      <w:sz w:val="44"/>
    </w:rPr>
  </w:style>
  <w:style w:type="character" w:styleId="BesuchterLink">
    <w:name w:val="FollowedHyperlink"/>
    <w:basedOn w:val="Absatz-Standardschriftart"/>
    <w:uiPriority w:val="99"/>
    <w:semiHidden/>
    <w:unhideWhenUsed/>
    <w:rsid w:val="00914D47"/>
    <w:rPr>
      <w:color w:val="auto"/>
      <w:u w:val="single"/>
    </w:rPr>
  </w:style>
  <w:style w:type="paragraph" w:customStyle="1" w:styleId="IPSO-DoksStandard8pt">
    <w:name w:val="IPSO-Doks: Standard 8 pt."/>
    <w:basedOn w:val="Standard"/>
    <w:uiPriority w:val="49"/>
    <w:qFormat/>
    <w:rsid w:val="00174C2F"/>
    <w:rPr>
      <w:sz w:val="16"/>
    </w:rPr>
  </w:style>
  <w:style w:type="paragraph" w:styleId="Listenabsatz">
    <w:name w:val="List Paragraph"/>
    <w:basedOn w:val="Standard"/>
    <w:uiPriority w:val="34"/>
    <w:qFormat/>
    <w:rsid w:val="001B0527"/>
    <w:pPr>
      <w:ind w:left="357" w:hanging="357"/>
      <w:contextualSpacing/>
    </w:pPr>
  </w:style>
  <w:style w:type="paragraph" w:customStyle="1" w:styleId="IPSO-LayoutBildungsmarkenPage1">
    <w:name w:val="IPSO-Layout: Bildungsmarken (Page1)"/>
    <w:basedOn w:val="Fuzeile"/>
    <w:next w:val="Fuzeile"/>
    <w:uiPriority w:val="75"/>
    <w:rsid w:val="004E3B9F"/>
    <w:pPr>
      <w:spacing w:after="210"/>
      <w:contextualSpacing/>
    </w:pPr>
    <w:rPr>
      <w:noProof/>
      <w:color w:val="FFFFFF" w:themeColor="background1"/>
      <w:sz w:val="12"/>
    </w:rPr>
  </w:style>
  <w:style w:type="paragraph" w:customStyle="1" w:styleId="IPSO-LayoutDate-Box">
    <w:name w:val="IPSO-Layout: Date-Box"/>
    <w:basedOn w:val="Fuzeile"/>
    <w:uiPriority w:val="71"/>
    <w:rsid w:val="00AF15AF"/>
    <w:pPr>
      <w:framePr w:hSpace="357" w:vSpace="193" w:wrap="around" w:vAnchor="text" w:hAnchor="text" w:xAlign="center" w:y="-192" w:anchorLock="1"/>
      <w:jc w:val="center"/>
    </w:pPr>
    <w:rPr>
      <w:noProof/>
    </w:rPr>
  </w:style>
  <w:style w:type="paragraph" w:customStyle="1" w:styleId="IPSO-DoksBericht-Titel">
    <w:name w:val="IPSO-Doks: Bericht-Titel"/>
    <w:basedOn w:val="Standard"/>
    <w:next w:val="IPSO-DoksBericht-Untertitel"/>
    <w:uiPriority w:val="49"/>
    <w:rsid w:val="00FA66F5"/>
    <w:pPr>
      <w:spacing w:after="240"/>
    </w:pPr>
    <w:rPr>
      <w:rFonts w:asciiTheme="majorHAnsi" w:hAnsiTheme="majorHAnsi"/>
      <w:color w:val="FFFFFF" w:themeColor="background1"/>
      <w:sz w:val="56"/>
    </w:rPr>
  </w:style>
  <w:style w:type="paragraph" w:customStyle="1" w:styleId="Alphabetisch3PLA">
    <w:name w:val="Alphabetisch 3: PLA"/>
    <w:basedOn w:val="Standard"/>
    <w:uiPriority w:val="7"/>
    <w:semiHidden/>
    <w:rsid w:val="008626D2"/>
    <w:pPr>
      <w:numPr>
        <w:numId w:val="28"/>
      </w:numPr>
      <w:spacing w:before="120" w:after="120" w:line="300" w:lineRule="auto"/>
      <w:contextualSpacing/>
    </w:pPr>
  </w:style>
  <w:style w:type="numbering" w:customStyle="1" w:styleId="List-Heading-PLA">
    <w:name w:val="List-Heading-PLA"/>
    <w:uiPriority w:val="99"/>
    <w:rsid w:val="00B840C5"/>
    <w:pPr>
      <w:numPr>
        <w:numId w:val="29"/>
      </w:numPr>
    </w:pPr>
  </w:style>
  <w:style w:type="paragraph" w:customStyle="1" w:styleId="IPSO-DoksBericht-Untertitel">
    <w:name w:val="IPSO-Doks: Bericht-Untertitel"/>
    <w:basedOn w:val="Standard"/>
    <w:uiPriority w:val="49"/>
    <w:rsid w:val="004835DC"/>
    <w:rPr>
      <w:color w:val="FFFFFF" w:themeColor="background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472">
      <w:bodyDiv w:val="1"/>
      <w:marLeft w:val="0"/>
      <w:marRight w:val="0"/>
      <w:marTop w:val="0"/>
      <w:marBottom w:val="0"/>
      <w:divBdr>
        <w:top w:val="none" w:sz="0" w:space="0" w:color="auto"/>
        <w:left w:val="none" w:sz="0" w:space="0" w:color="auto"/>
        <w:bottom w:val="none" w:sz="0" w:space="0" w:color="auto"/>
        <w:right w:val="none" w:sz="0" w:space="0" w:color="auto"/>
      </w:divBdr>
    </w:div>
    <w:div w:id="218519592">
      <w:bodyDiv w:val="1"/>
      <w:marLeft w:val="0"/>
      <w:marRight w:val="0"/>
      <w:marTop w:val="0"/>
      <w:marBottom w:val="0"/>
      <w:divBdr>
        <w:top w:val="none" w:sz="0" w:space="0" w:color="auto"/>
        <w:left w:val="none" w:sz="0" w:space="0" w:color="auto"/>
        <w:bottom w:val="none" w:sz="0" w:space="0" w:color="auto"/>
        <w:right w:val="none" w:sz="0" w:space="0" w:color="auto"/>
      </w:divBdr>
    </w:div>
    <w:div w:id="246307175">
      <w:bodyDiv w:val="1"/>
      <w:marLeft w:val="0"/>
      <w:marRight w:val="0"/>
      <w:marTop w:val="0"/>
      <w:marBottom w:val="0"/>
      <w:divBdr>
        <w:top w:val="none" w:sz="0" w:space="0" w:color="auto"/>
        <w:left w:val="none" w:sz="0" w:space="0" w:color="auto"/>
        <w:bottom w:val="none" w:sz="0" w:space="0" w:color="auto"/>
        <w:right w:val="none" w:sz="0" w:space="0" w:color="auto"/>
      </w:divBdr>
    </w:div>
    <w:div w:id="403381388">
      <w:bodyDiv w:val="1"/>
      <w:marLeft w:val="0"/>
      <w:marRight w:val="0"/>
      <w:marTop w:val="0"/>
      <w:marBottom w:val="0"/>
      <w:divBdr>
        <w:top w:val="none" w:sz="0" w:space="0" w:color="auto"/>
        <w:left w:val="none" w:sz="0" w:space="0" w:color="auto"/>
        <w:bottom w:val="none" w:sz="0" w:space="0" w:color="auto"/>
        <w:right w:val="none" w:sz="0" w:space="0" w:color="auto"/>
      </w:divBdr>
    </w:div>
    <w:div w:id="472261996">
      <w:bodyDiv w:val="1"/>
      <w:marLeft w:val="0"/>
      <w:marRight w:val="0"/>
      <w:marTop w:val="0"/>
      <w:marBottom w:val="0"/>
      <w:divBdr>
        <w:top w:val="none" w:sz="0" w:space="0" w:color="auto"/>
        <w:left w:val="none" w:sz="0" w:space="0" w:color="auto"/>
        <w:bottom w:val="none" w:sz="0" w:space="0" w:color="auto"/>
        <w:right w:val="none" w:sz="0" w:space="0" w:color="auto"/>
      </w:divBdr>
    </w:div>
    <w:div w:id="809857300">
      <w:bodyDiv w:val="1"/>
      <w:marLeft w:val="0"/>
      <w:marRight w:val="0"/>
      <w:marTop w:val="0"/>
      <w:marBottom w:val="0"/>
      <w:divBdr>
        <w:top w:val="none" w:sz="0" w:space="0" w:color="auto"/>
        <w:left w:val="none" w:sz="0" w:space="0" w:color="auto"/>
        <w:bottom w:val="none" w:sz="0" w:space="0" w:color="auto"/>
        <w:right w:val="none" w:sz="0" w:space="0" w:color="auto"/>
      </w:divBdr>
    </w:div>
    <w:div w:id="859466196">
      <w:bodyDiv w:val="1"/>
      <w:marLeft w:val="0"/>
      <w:marRight w:val="0"/>
      <w:marTop w:val="0"/>
      <w:marBottom w:val="0"/>
      <w:divBdr>
        <w:top w:val="none" w:sz="0" w:space="0" w:color="auto"/>
        <w:left w:val="none" w:sz="0" w:space="0" w:color="auto"/>
        <w:bottom w:val="none" w:sz="0" w:space="0" w:color="auto"/>
        <w:right w:val="none" w:sz="0" w:space="0" w:color="auto"/>
      </w:divBdr>
    </w:div>
    <w:div w:id="912354237">
      <w:bodyDiv w:val="1"/>
      <w:marLeft w:val="0"/>
      <w:marRight w:val="0"/>
      <w:marTop w:val="0"/>
      <w:marBottom w:val="0"/>
      <w:divBdr>
        <w:top w:val="none" w:sz="0" w:space="0" w:color="auto"/>
        <w:left w:val="none" w:sz="0" w:space="0" w:color="auto"/>
        <w:bottom w:val="none" w:sz="0" w:space="0" w:color="auto"/>
        <w:right w:val="none" w:sz="0" w:space="0" w:color="auto"/>
      </w:divBdr>
    </w:div>
    <w:div w:id="919174392">
      <w:bodyDiv w:val="1"/>
      <w:marLeft w:val="0"/>
      <w:marRight w:val="0"/>
      <w:marTop w:val="0"/>
      <w:marBottom w:val="0"/>
      <w:divBdr>
        <w:top w:val="none" w:sz="0" w:space="0" w:color="auto"/>
        <w:left w:val="none" w:sz="0" w:space="0" w:color="auto"/>
        <w:bottom w:val="none" w:sz="0" w:space="0" w:color="auto"/>
        <w:right w:val="none" w:sz="0" w:space="0" w:color="auto"/>
      </w:divBdr>
    </w:div>
    <w:div w:id="967273184">
      <w:bodyDiv w:val="1"/>
      <w:marLeft w:val="0"/>
      <w:marRight w:val="0"/>
      <w:marTop w:val="0"/>
      <w:marBottom w:val="0"/>
      <w:divBdr>
        <w:top w:val="none" w:sz="0" w:space="0" w:color="auto"/>
        <w:left w:val="none" w:sz="0" w:space="0" w:color="auto"/>
        <w:bottom w:val="none" w:sz="0" w:space="0" w:color="auto"/>
        <w:right w:val="none" w:sz="0" w:space="0" w:color="auto"/>
      </w:divBdr>
    </w:div>
    <w:div w:id="1076710233">
      <w:bodyDiv w:val="1"/>
      <w:marLeft w:val="0"/>
      <w:marRight w:val="0"/>
      <w:marTop w:val="0"/>
      <w:marBottom w:val="0"/>
      <w:divBdr>
        <w:top w:val="none" w:sz="0" w:space="0" w:color="auto"/>
        <w:left w:val="none" w:sz="0" w:space="0" w:color="auto"/>
        <w:bottom w:val="none" w:sz="0" w:space="0" w:color="auto"/>
        <w:right w:val="none" w:sz="0" w:space="0" w:color="auto"/>
      </w:divBdr>
    </w:div>
    <w:div w:id="1106577555">
      <w:bodyDiv w:val="1"/>
      <w:marLeft w:val="0"/>
      <w:marRight w:val="0"/>
      <w:marTop w:val="0"/>
      <w:marBottom w:val="0"/>
      <w:divBdr>
        <w:top w:val="none" w:sz="0" w:space="0" w:color="auto"/>
        <w:left w:val="none" w:sz="0" w:space="0" w:color="auto"/>
        <w:bottom w:val="none" w:sz="0" w:space="0" w:color="auto"/>
        <w:right w:val="none" w:sz="0" w:space="0" w:color="auto"/>
      </w:divBdr>
    </w:div>
    <w:div w:id="1319384570">
      <w:bodyDiv w:val="1"/>
      <w:marLeft w:val="0"/>
      <w:marRight w:val="0"/>
      <w:marTop w:val="0"/>
      <w:marBottom w:val="0"/>
      <w:divBdr>
        <w:top w:val="none" w:sz="0" w:space="0" w:color="auto"/>
        <w:left w:val="none" w:sz="0" w:space="0" w:color="auto"/>
        <w:bottom w:val="none" w:sz="0" w:space="0" w:color="auto"/>
        <w:right w:val="none" w:sz="0" w:space="0" w:color="auto"/>
      </w:divBdr>
    </w:div>
    <w:div w:id="1457677125">
      <w:bodyDiv w:val="1"/>
      <w:marLeft w:val="0"/>
      <w:marRight w:val="0"/>
      <w:marTop w:val="0"/>
      <w:marBottom w:val="0"/>
      <w:divBdr>
        <w:top w:val="none" w:sz="0" w:space="0" w:color="auto"/>
        <w:left w:val="none" w:sz="0" w:space="0" w:color="auto"/>
        <w:bottom w:val="none" w:sz="0" w:space="0" w:color="auto"/>
        <w:right w:val="none" w:sz="0" w:space="0" w:color="auto"/>
      </w:divBdr>
    </w:div>
    <w:div w:id="1550070380">
      <w:bodyDiv w:val="1"/>
      <w:marLeft w:val="0"/>
      <w:marRight w:val="0"/>
      <w:marTop w:val="0"/>
      <w:marBottom w:val="0"/>
      <w:divBdr>
        <w:top w:val="none" w:sz="0" w:space="0" w:color="auto"/>
        <w:left w:val="none" w:sz="0" w:space="0" w:color="auto"/>
        <w:bottom w:val="none" w:sz="0" w:space="0" w:color="auto"/>
        <w:right w:val="none" w:sz="0" w:space="0" w:color="auto"/>
      </w:divBdr>
    </w:div>
    <w:div w:id="194368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_rels/header2.xml.rels><?xml version="1.0" encoding="UTF-8" standalone="yes"?>
<Relationships xmlns="http://schemas.openxmlformats.org/package/2006/relationships"><Relationship Id="rId1"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G:\Meine%20Ablage\HF\Datenbanken%20S2\Projektarbeit\ipso!%20Word%20Bericht%20Hochformat%2003.2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9479A6E24DB4533A0FDEC83EFAA1901"/>
        <w:category>
          <w:name w:val="Allgemein"/>
          <w:gallery w:val="placeholder"/>
        </w:category>
        <w:types>
          <w:type w:val="bbPlcHdr"/>
        </w:types>
        <w:behaviors>
          <w:behavior w:val="content"/>
        </w:behaviors>
        <w:guid w:val="{B6DB9D4C-A5FF-4397-AC86-620A28D4E702}"/>
      </w:docPartPr>
      <w:docPartBody>
        <w:p w:rsidR="0012487F" w:rsidRDefault="00C60F8B">
          <w:pPr>
            <w:pStyle w:val="C9479A6E24DB4533A0FDEC83EFAA1901"/>
          </w:pPr>
          <w:r w:rsidRPr="00885008">
            <w:rPr>
              <w:rStyle w:val="Platzhaltertext"/>
              <w:color w:val="FFFFFF" w:themeColor="background1"/>
            </w:rPr>
            <w:t>[Titel einfügen…]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E3"/>
    <w:rsid w:val="0007125D"/>
    <w:rsid w:val="000947E3"/>
    <w:rsid w:val="000D6D06"/>
    <w:rsid w:val="0012487F"/>
    <w:rsid w:val="00355366"/>
    <w:rsid w:val="005701D9"/>
    <w:rsid w:val="0078643C"/>
    <w:rsid w:val="00B0136E"/>
    <w:rsid w:val="00C121AA"/>
    <w:rsid w:val="00C60F8B"/>
    <w:rsid w:val="00F3429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rPr>
      <w:color w:val="auto"/>
      <w:bdr w:val="none" w:sz="0" w:space="0" w:color="auto"/>
      <w:shd w:val="clear" w:color="auto" w:fill="C5E0B3" w:themeFill="accent6" w:themeFillTint="66"/>
    </w:rPr>
  </w:style>
  <w:style w:type="paragraph" w:customStyle="1" w:styleId="C9479A6E24DB4533A0FDEC83EFAA1901">
    <w:name w:val="C9479A6E24DB4533A0FDEC83EFAA19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IPSO-Word-v1-01">
  <a:themeElements>
    <a:clrScheme name="colors-ispo-v1-01">
      <a:dk1>
        <a:srgbClr val="494642"/>
      </a:dk1>
      <a:lt1>
        <a:sysClr val="window" lastClr="FFFFFF"/>
      </a:lt1>
      <a:dk2>
        <a:srgbClr val="000000"/>
      </a:dk2>
      <a:lt2>
        <a:srgbClr val="FFFFFF"/>
      </a:lt2>
      <a:accent1>
        <a:srgbClr val="CDDA44"/>
      </a:accent1>
      <a:accent2>
        <a:srgbClr val="009CC3"/>
      </a:accent2>
      <a:accent3>
        <a:srgbClr val="494642"/>
      </a:accent3>
      <a:accent4>
        <a:srgbClr val="F0567D"/>
      </a:accent4>
      <a:accent5>
        <a:srgbClr val="E6ECA1"/>
      </a:accent5>
      <a:accent6>
        <a:srgbClr val="7FCDE1"/>
      </a:accent6>
      <a:hlink>
        <a:srgbClr val="000000"/>
      </a:hlink>
      <a:folHlink>
        <a:srgbClr val="000000"/>
      </a:folHlink>
    </a:clrScheme>
    <a:fontScheme name="Tahoma - Tahoma">
      <a:majorFont>
        <a:latin typeface="Tahoma"/>
        <a:ea typeface=""/>
        <a:cs typeface=""/>
      </a:majorFont>
      <a:minorFont>
        <a:latin typeface="Tahoma"/>
        <a:ea typeface=""/>
        <a:cs typeface=""/>
      </a:minorFont>
    </a:fontScheme>
    <a:fmtScheme name="Blanko-Effect">
      <a:fillStyleLst>
        <a:solidFill>
          <a:schemeClr val="phClr"/>
        </a:solidFill>
        <a:solidFill>
          <a:schemeClr val="phClr"/>
        </a:solidFill>
        <a:solidFill>
          <a:schemeClr val="phClr"/>
        </a:solidFill>
      </a:fillStyleLst>
      <a:lnStyleLst>
        <a:ln w="6350" cap="flat" cmpd="sng" algn="ctr">
          <a:solidFill>
            <a:schemeClr val="phClr">
              <a:satMod val="100000"/>
            </a:schemeClr>
          </a:solidFill>
          <a:prstDash val="solid"/>
        </a:ln>
        <a:ln w="0" cap="flat" cmpd="sng" algn="ctr">
          <a:solidFill>
            <a:schemeClr val="phClr">
              <a:satMod val="100000"/>
            </a:schemeClr>
          </a:solidFill>
          <a:prstDash val="solid"/>
        </a:ln>
        <a:ln w="19050" cap="flat" cmpd="sng" algn="ctr">
          <a:solidFill>
            <a:schemeClr val="phClr">
              <a:satMod val="100000"/>
            </a:scheme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txDef>
      <a:spPr>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dk1"/>
        </a:lnRef>
        <a:fillRef idx="1">
          <a:schemeClr val="lt1"/>
        </a:fillRef>
        <a:effectRef idx="0">
          <a:schemeClr val="dk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D6975EB59C2E44BAC3B45951BF183FE" ma:contentTypeVersion="9" ma:contentTypeDescription="Ein neues Dokument erstellen." ma:contentTypeScope="" ma:versionID="bad6ffc0af1472491a2555c3229b0e9c">
  <xsd:schema xmlns:xsd="http://www.w3.org/2001/XMLSchema" xmlns:xs="http://www.w3.org/2001/XMLSchema" xmlns:p="http://schemas.microsoft.com/office/2006/metadata/properties" xmlns:ns2="22ab796d-8fc5-4ac7-9ace-ef1e6f1f51fb" xmlns:ns3="dfbdc2fa-c52c-421a-b5b0-a15e8db83b6b" targetNamespace="http://schemas.microsoft.com/office/2006/metadata/properties" ma:root="true" ma:fieldsID="6bacc40c8f78585cc197deaee44f2faf" ns2:_="" ns3:_="">
    <xsd:import namespace="22ab796d-8fc5-4ac7-9ace-ef1e6f1f51fb"/>
    <xsd:import namespace="dfbdc2fa-c52c-421a-b5b0-a15e8db83b6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b796d-8fc5-4ac7-9ace-ef1e6f1f5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bdc2fa-c52c-421a-b5b0-a15e8db83b6b"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8ACFD-A1AD-4648-BB0C-FC44D029D569}">
  <ds:schemaRefs>
    <ds:schemaRef ds:uri="http://schemas.openxmlformats.org/officeDocument/2006/bibliography"/>
  </ds:schemaRefs>
</ds:datastoreItem>
</file>

<file path=customXml/itemProps2.xml><?xml version="1.0" encoding="utf-8"?>
<ds:datastoreItem xmlns:ds="http://schemas.openxmlformats.org/officeDocument/2006/customXml" ds:itemID="{634EF22B-3291-4E2F-AF83-18C87E567E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7D981F-8D10-4FD0-8537-1B41E18E5D69}">
  <ds:schemaRefs>
    <ds:schemaRef ds:uri="http://schemas.microsoft.com/sharepoint/v3/contenttype/forms"/>
  </ds:schemaRefs>
</ds:datastoreItem>
</file>

<file path=customXml/itemProps4.xml><?xml version="1.0" encoding="utf-8"?>
<ds:datastoreItem xmlns:ds="http://schemas.openxmlformats.org/officeDocument/2006/customXml" ds:itemID="{7042C371-B41A-4E62-88CF-C942DA02C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b796d-8fc5-4ac7-9ace-ef1e6f1f51fb"/>
    <ds:schemaRef ds:uri="dfbdc2fa-c52c-421a-b5b0-a15e8db83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ipso! Word Bericht Hochformat 03.2021.dotx</Template>
  <TotalTime>0</TotalTime>
  <Pages>9</Pages>
  <Words>1587</Words>
  <Characters>10004</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Praxisarbeit «Aufgabenverwaltung» Webtechnologie 1</vt:lpstr>
    </vt:vector>
  </TitlesOfParts>
  <Company>ipso Bildung AG</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Praxisarbeit «Aufgabenverwaltung» Webtechnologie 1</dc:title>
  <dc:subject/>
  <dc:creator>Miro</dc:creator>
  <cp:keywords/>
  <dc:description/>
  <cp:lastModifiedBy>Neven Kljajic</cp:lastModifiedBy>
  <cp:revision>389</cp:revision>
  <cp:lastPrinted>2021-03-10T00:51:00Z</cp:lastPrinted>
  <dcterms:created xsi:type="dcterms:W3CDTF">2022-08-21T21:18:00Z</dcterms:created>
  <dcterms:modified xsi:type="dcterms:W3CDTF">2023-02-24T10:09:00Z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0x0101007D6975EB59C2E44BAC3B45951BF183FE</vt:lpwstr>
  </property>
</Properties>
</file>